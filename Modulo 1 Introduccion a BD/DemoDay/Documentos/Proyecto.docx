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B8982" w14:textId="2A05B028" w:rsidR="00275260" w:rsidRDefault="00E67AFA" w:rsidP="00D53571">
      <w:pPr>
        <w:pStyle w:val="Ttulo1"/>
        <w:rPr>
          <w:sz w:val="40"/>
        </w:rPr>
      </w:pPr>
      <w:r>
        <w:rPr>
          <w:sz w:val="40"/>
        </w:rPr>
        <w:t>Proyecto “Gestión de Operaciones Viales”</w:t>
      </w:r>
    </w:p>
    <w:p w14:paraId="3743BCAF" w14:textId="77777777" w:rsidR="00EB2F86" w:rsidRPr="00901156" w:rsidRDefault="00EB2F86" w:rsidP="00D53571">
      <w:pPr>
        <w:pStyle w:val="Ttulo1"/>
        <w:rPr>
          <w:sz w:val="40"/>
        </w:rPr>
      </w:pPr>
    </w:p>
    <w:p w14:paraId="6D1AE4C3" w14:textId="5C6EE3DA" w:rsidR="00E67AFA" w:rsidRDefault="00E67AFA" w:rsidP="00EB2F86">
      <w:pPr>
        <w:pStyle w:val="Listaconnmeros"/>
      </w:pPr>
      <w:r>
        <w:t>Definición del proyecto (Fuentes y Problema a resolver)</w:t>
      </w:r>
    </w:p>
    <w:p w14:paraId="2527F7D7" w14:textId="5B47AF9B" w:rsidR="00E67AFA" w:rsidRDefault="00E67AFA" w:rsidP="00E67AFA">
      <w:pPr>
        <w:pStyle w:val="Listaconnmeros2"/>
      </w:pPr>
      <w:r w:rsidRPr="00EB2F86">
        <w:rPr>
          <w:b/>
          <w:bCs/>
        </w:rPr>
        <w:t>Fuente de Datos</w:t>
      </w:r>
      <w:r>
        <w:t>: Proyecto manejado por la Empresa Innovarhyno, algunos datos fueron cambiados por sensibilidad de datos.</w:t>
      </w:r>
    </w:p>
    <w:p w14:paraId="6828BBD3" w14:textId="66E1E7A7" w:rsidR="00E67AFA" w:rsidRPr="00E67AFA" w:rsidRDefault="00963221" w:rsidP="00E67AFA">
      <w:pPr>
        <w:pStyle w:val="Listaconnmeros2"/>
      </w:pPr>
      <w:r w:rsidRPr="00EB2F86">
        <w:rPr>
          <w:b/>
          <w:bCs/>
        </w:rPr>
        <w:t xml:space="preserve">Problema </w:t>
      </w:r>
      <w:r>
        <w:rPr>
          <w:b/>
          <w:bCs/>
        </w:rPr>
        <w:t>por resolver</w:t>
      </w:r>
      <w:r w:rsidR="00E67AFA">
        <w:t xml:space="preserve">: En la gestión de operaciones viales, es necesario saber los indicadores de </w:t>
      </w:r>
      <w:r w:rsidR="00EB2F86">
        <w:t>las</w:t>
      </w:r>
      <w:r w:rsidR="00E67AFA">
        <w:t xml:space="preserve"> operaciones en cuanto al personal y a las infracciones realizadas, que permita realizar la mejor estrategia </w:t>
      </w:r>
      <w:r w:rsidR="00EB2F86">
        <w:t>de operaciones para lograr el mejor rendimiento.</w:t>
      </w:r>
    </w:p>
    <w:p w14:paraId="6BAB95CB" w14:textId="73D90C4E" w:rsidR="00554276" w:rsidRPr="00EB2F86" w:rsidRDefault="00EB2F86" w:rsidP="00D2343F">
      <w:pPr>
        <w:pStyle w:val="Listaconnmeros"/>
      </w:pPr>
      <w:r>
        <w:rPr>
          <w:rFonts w:eastAsiaTheme="majorEastAsia"/>
        </w:rPr>
        <w:t>Definición de la Base de Datos</w:t>
      </w:r>
    </w:p>
    <w:p w14:paraId="516D5FAE" w14:textId="5689C807" w:rsidR="00EB2F86" w:rsidRDefault="00EB2F86" w:rsidP="00EB2F86">
      <w:r>
        <w:t xml:space="preserve">La base de datos </w:t>
      </w:r>
      <w:r w:rsidR="005C5A4E">
        <w:t>está</w:t>
      </w:r>
      <w:r>
        <w:t xml:space="preserve"> compuesta por </w:t>
      </w:r>
      <w:r w:rsidR="00D56563">
        <w:t>6</w:t>
      </w:r>
      <w:r>
        <w:t xml:space="preserve"> archivos:</w:t>
      </w:r>
    </w:p>
    <w:p w14:paraId="6482C2A2" w14:textId="7B68E2DA" w:rsidR="00EB2F86" w:rsidRDefault="005C5A4E" w:rsidP="00EB2F86">
      <w:pPr>
        <w:pStyle w:val="Listaconnmeros2"/>
      </w:pPr>
      <w:r>
        <w:t>Usuarios: Contiene los datos de los operadores que realizan las infracciones.</w:t>
      </w:r>
    </w:p>
    <w:p w14:paraId="1993C87E" w14:textId="581E4D46" w:rsidR="005C5A4E" w:rsidRDefault="005C5A4E" w:rsidP="00EB2F86">
      <w:pPr>
        <w:pStyle w:val="Listaconnmeros2"/>
      </w:pPr>
      <w:r>
        <w:t>Tracking: contiene los puntos geolocalizados de los recorridos que realizan los operadores al realizar las infracciones.</w:t>
      </w:r>
    </w:p>
    <w:p w14:paraId="0C5ACBBC" w14:textId="4292CC4C" w:rsidR="005C5A4E" w:rsidRDefault="005C5A4E" w:rsidP="00EB2F86">
      <w:pPr>
        <w:pStyle w:val="Listaconnmeros2"/>
      </w:pPr>
      <w:r>
        <w:t>Infracciones: contiene las infracciones realizadas por los operadores.</w:t>
      </w:r>
    </w:p>
    <w:p w14:paraId="31D49CC1" w14:textId="3F863B8C" w:rsidR="005C5A4E" w:rsidRDefault="005C5A4E" w:rsidP="00EB2F86">
      <w:pPr>
        <w:pStyle w:val="Listaconnmeros2"/>
      </w:pPr>
      <w:r>
        <w:t>Motivos: contiene la lista de los distintos motivos por los cuales se realizan las infracciones.</w:t>
      </w:r>
    </w:p>
    <w:p w14:paraId="1F993B9E" w14:textId="4CE57299" w:rsidR="005C5A4E" w:rsidRDefault="005C5A4E" w:rsidP="00EB2F86">
      <w:pPr>
        <w:pStyle w:val="Listaconnmeros2"/>
      </w:pPr>
      <w:r>
        <w:t>Vehículo</w:t>
      </w:r>
      <w:r w:rsidR="00D56563">
        <w:t>: Contiene las características del vehículo infraccionado</w:t>
      </w:r>
    </w:p>
    <w:p w14:paraId="48394517" w14:textId="7A10C380" w:rsidR="005C5A4E" w:rsidRDefault="005C5A4E" w:rsidP="005C5A4E">
      <w:pPr>
        <w:pStyle w:val="Listaconnmeros2"/>
      </w:pPr>
      <w:r>
        <w:t>Catalogo</w:t>
      </w:r>
      <w:r w:rsidR="00D56563">
        <w:t>: contiene el cátalo de marcar y modelos de los vehículos infraccionado.</w:t>
      </w:r>
    </w:p>
    <w:p w14:paraId="309E8A41" w14:textId="5A6D4469" w:rsidR="00D50D23" w:rsidRDefault="00D50D23" w:rsidP="00D2343F">
      <w:pPr>
        <w:rPr>
          <w:lang w:bidi="es-ES"/>
        </w:rPr>
      </w:pPr>
    </w:p>
    <w:p w14:paraId="2CE660EA" w14:textId="39DC8858" w:rsidR="005747B9" w:rsidRPr="005747B9" w:rsidRDefault="005747B9" w:rsidP="005747B9">
      <w:pPr>
        <w:rPr>
          <w:b/>
          <w:bCs/>
          <w:lang w:bidi="es-ES"/>
        </w:rPr>
      </w:pPr>
      <w:r w:rsidRPr="005747B9">
        <w:rPr>
          <w:b/>
          <w:bCs/>
          <w:lang w:bidi="es-ES"/>
        </w:rPr>
        <w:t>Diccionario de Datos</w:t>
      </w: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5747B9" w14:paraId="32CC405E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659F7EB1" w14:textId="77777777" w:rsidR="005747B9" w:rsidRDefault="005747B9" w:rsidP="005747B9">
            <w:pPr>
              <w:ind w:left="0"/>
            </w:pPr>
            <w:r>
              <w:t>Nombre de Tabla: Usuario</w:t>
            </w:r>
          </w:p>
        </w:tc>
      </w:tr>
      <w:tr w:rsidR="005747B9" w14:paraId="02BE613E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CE177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D67D8DF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3F7C145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5747B9" w14:paraId="14E216CF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52DA9" w14:textId="77777777" w:rsidR="005747B9" w:rsidRDefault="005747B9" w:rsidP="005747B9">
            <w:pPr>
              <w:ind w:left="0"/>
            </w:pPr>
            <w:r>
              <w:t>Id</w:t>
            </w:r>
          </w:p>
        </w:tc>
        <w:tc>
          <w:tcPr>
            <w:tcW w:w="1701" w:type="dxa"/>
          </w:tcPr>
          <w:p w14:paraId="47D597B2" w14:textId="7C24BFDE" w:rsidR="005747B9" w:rsidRDefault="009B6FF2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</w:t>
            </w:r>
            <w:r w:rsidR="005747B9" w:rsidRPr="003542A9">
              <w:t>char(25</w:t>
            </w:r>
            <w:r>
              <w:t>6</w:t>
            </w:r>
            <w:r w:rsidR="005747B9" w:rsidRPr="003542A9">
              <w:t>)</w:t>
            </w:r>
          </w:p>
        </w:tc>
        <w:tc>
          <w:tcPr>
            <w:tcW w:w="5807" w:type="dxa"/>
          </w:tcPr>
          <w:p w14:paraId="68295656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Identificador de la tabla </w:t>
            </w:r>
          </w:p>
        </w:tc>
      </w:tr>
      <w:tr w:rsidR="005747B9" w14:paraId="126F046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91B673" w14:textId="77777777" w:rsidR="005747B9" w:rsidRDefault="005747B9" w:rsidP="005747B9">
            <w:pPr>
              <w:ind w:left="0"/>
            </w:pPr>
            <w:r w:rsidRPr="003542A9">
              <w:t>Codigo</w:t>
            </w:r>
          </w:p>
        </w:tc>
        <w:tc>
          <w:tcPr>
            <w:tcW w:w="1701" w:type="dxa"/>
          </w:tcPr>
          <w:p w14:paraId="31113CE9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807" w:type="dxa"/>
          </w:tcPr>
          <w:p w14:paraId="7D5A7608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del usuario</w:t>
            </w:r>
          </w:p>
        </w:tc>
      </w:tr>
      <w:tr w:rsidR="005747B9" w14:paraId="4AE0D60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0786E7" w14:textId="77777777" w:rsidR="005747B9" w:rsidRDefault="005747B9" w:rsidP="005747B9">
            <w:pPr>
              <w:ind w:left="0"/>
            </w:pPr>
            <w:r w:rsidRPr="003542A9">
              <w:t>Nombre</w:t>
            </w:r>
          </w:p>
        </w:tc>
        <w:tc>
          <w:tcPr>
            <w:tcW w:w="1701" w:type="dxa"/>
          </w:tcPr>
          <w:p w14:paraId="63CF3650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1F639892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del usuario</w:t>
            </w:r>
          </w:p>
        </w:tc>
      </w:tr>
      <w:tr w:rsidR="005747B9" w14:paraId="306F3A6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E7FC534" w14:textId="77777777" w:rsidR="005747B9" w:rsidRDefault="005747B9" w:rsidP="005747B9">
            <w:pPr>
              <w:ind w:left="0"/>
            </w:pPr>
            <w:r w:rsidRPr="003542A9">
              <w:t>Apellidos</w:t>
            </w:r>
          </w:p>
        </w:tc>
        <w:tc>
          <w:tcPr>
            <w:tcW w:w="1701" w:type="dxa"/>
          </w:tcPr>
          <w:p w14:paraId="76BD1CA0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500023EE" w14:textId="0E818442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Apellidos del </w:t>
            </w:r>
            <w:r w:rsidR="009B6FF2">
              <w:t>usuario</w:t>
            </w:r>
          </w:p>
        </w:tc>
      </w:tr>
    </w:tbl>
    <w:p w14:paraId="2CFA7775" w14:textId="1FC59255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Spec="top"/>
        <w:tblW w:w="9776" w:type="dxa"/>
        <w:tblLook w:val="04A0" w:firstRow="1" w:lastRow="0" w:firstColumn="1" w:lastColumn="0" w:noHBand="0" w:noVBand="1"/>
      </w:tblPr>
      <w:tblGrid>
        <w:gridCol w:w="1984"/>
        <w:gridCol w:w="1682"/>
        <w:gridCol w:w="6110"/>
      </w:tblGrid>
      <w:tr w:rsidR="005747B9" w14:paraId="661BE7A3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4C514DA1" w14:textId="77777777" w:rsidR="005747B9" w:rsidRDefault="005747B9" w:rsidP="005747B9">
            <w:pPr>
              <w:ind w:left="0"/>
            </w:pPr>
            <w:r>
              <w:lastRenderedPageBreak/>
              <w:t>Nombre de Tabla: Tracking</w:t>
            </w:r>
          </w:p>
        </w:tc>
      </w:tr>
      <w:tr w:rsidR="005747B9" w14:paraId="268984B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shd w:val="clear" w:color="auto" w:fill="D8A3BB" w:themeFill="accent3" w:themeFillTint="99"/>
          </w:tcPr>
          <w:p w14:paraId="5792435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82" w:type="dxa"/>
            <w:shd w:val="clear" w:color="auto" w:fill="D8A3BB" w:themeFill="accent3" w:themeFillTint="99"/>
          </w:tcPr>
          <w:p w14:paraId="212F16E3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6110" w:type="dxa"/>
            <w:shd w:val="clear" w:color="auto" w:fill="D8A3BB" w:themeFill="accent3" w:themeFillTint="99"/>
          </w:tcPr>
          <w:p w14:paraId="268DBC9C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FC013E" w14:paraId="2685A3C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4B5245F" w14:textId="01AAC8C7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2" w:type="dxa"/>
            <w:vAlign w:val="bottom"/>
          </w:tcPr>
          <w:p w14:paraId="3440F35B" w14:textId="671984BB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6110" w:type="dxa"/>
            <w:vAlign w:val="bottom"/>
          </w:tcPr>
          <w:p w14:paraId="3AC4AF4B" w14:textId="4FC262C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la traza</w:t>
            </w:r>
          </w:p>
        </w:tc>
      </w:tr>
      <w:tr w:rsidR="00FC013E" w14:paraId="0BDF398A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FE96A86" w14:textId="231B714F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IdUser</w:t>
            </w:r>
          </w:p>
        </w:tc>
        <w:tc>
          <w:tcPr>
            <w:tcW w:w="1682" w:type="dxa"/>
            <w:vAlign w:val="bottom"/>
          </w:tcPr>
          <w:p w14:paraId="68A89754" w14:textId="3B77D3B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6110" w:type="dxa"/>
            <w:vAlign w:val="bottom"/>
          </w:tcPr>
          <w:p w14:paraId="26C26D13" w14:textId="6A6273D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usuario es una llave foránea con la tabla usuario</w:t>
            </w:r>
          </w:p>
        </w:tc>
      </w:tr>
      <w:tr w:rsidR="00FC013E" w14:paraId="052E2827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DAF0920" w14:textId="2D2660F9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Latitude</w:t>
            </w:r>
          </w:p>
        </w:tc>
        <w:tc>
          <w:tcPr>
            <w:tcW w:w="1682" w:type="dxa"/>
            <w:vAlign w:val="bottom"/>
          </w:tcPr>
          <w:p w14:paraId="0EFDC7A0" w14:textId="541C3379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38E0050A" w14:textId="79CF82E1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</w:t>
            </w:r>
          </w:p>
        </w:tc>
      </w:tr>
      <w:tr w:rsidR="00FC013E" w14:paraId="0441960C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6C719A3" w14:textId="3D2F53D6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Longitude</w:t>
            </w:r>
          </w:p>
        </w:tc>
        <w:tc>
          <w:tcPr>
            <w:tcW w:w="1682" w:type="dxa"/>
            <w:vAlign w:val="bottom"/>
          </w:tcPr>
          <w:p w14:paraId="2F2F6845" w14:textId="0B2AA24C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48BFE1AD" w14:textId="045659C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 de la Ubicación</w:t>
            </w:r>
          </w:p>
        </w:tc>
      </w:tr>
      <w:tr w:rsidR="00FC013E" w14:paraId="4D87658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3F2C47A" w14:textId="33D51FA7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</w:t>
            </w:r>
          </w:p>
        </w:tc>
        <w:tc>
          <w:tcPr>
            <w:tcW w:w="1682" w:type="dxa"/>
            <w:vAlign w:val="bottom"/>
          </w:tcPr>
          <w:p w14:paraId="636836FD" w14:textId="122C1533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30126A5E" w14:textId="4035FC9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 de la traza en el mapa</w:t>
            </w:r>
          </w:p>
        </w:tc>
      </w:tr>
      <w:tr w:rsidR="00FC013E" w14:paraId="1499820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E4F9E0C" w14:textId="722866D3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CreationDate</w:t>
            </w:r>
          </w:p>
        </w:tc>
        <w:tc>
          <w:tcPr>
            <w:tcW w:w="1682" w:type="dxa"/>
            <w:vAlign w:val="bottom"/>
          </w:tcPr>
          <w:p w14:paraId="2F6F2BAB" w14:textId="12FDA66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56EB1BE2" w14:textId="27E5EA6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Fecha del registro del punto</w:t>
            </w:r>
          </w:p>
        </w:tc>
      </w:tr>
      <w:tr w:rsidR="00FC013E" w14:paraId="701EEA1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1CE5C2" w14:textId="3A5F4119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CommunicationFail</w:t>
            </w:r>
          </w:p>
        </w:tc>
        <w:tc>
          <w:tcPr>
            <w:tcW w:w="1682" w:type="dxa"/>
            <w:vAlign w:val="bottom"/>
          </w:tcPr>
          <w:p w14:paraId="4FA72050" w14:textId="73512C54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98F78EC" w14:textId="2809A3F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punto se transmitió con falla de </w:t>
            </w:r>
            <w:commentRangeStart w:id="0"/>
            <w:r>
              <w:rPr>
                <w:color w:val="000000"/>
                <w:sz w:val="22"/>
                <w:szCs w:val="22"/>
              </w:rPr>
              <w:t>comunicación</w:t>
            </w:r>
            <w:commentRangeEnd w:id="0"/>
            <w:r>
              <w:rPr>
                <w:rStyle w:val="Refdecomentario"/>
                <w:sz w:val="22"/>
              </w:rPr>
              <w:commentReference w:id="0"/>
            </w:r>
            <w:r>
              <w:rPr>
                <w:color w:val="000000"/>
                <w:sz w:val="22"/>
                <w:szCs w:val="22"/>
              </w:rPr>
              <w:t xml:space="preserve"> </w:t>
            </w:r>
          </w:p>
        </w:tc>
      </w:tr>
      <w:tr w:rsidR="00FC013E" w14:paraId="3D4C9B3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D079E4A" w14:textId="09462D52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IdDevice</w:t>
            </w:r>
          </w:p>
        </w:tc>
        <w:tc>
          <w:tcPr>
            <w:tcW w:w="1682" w:type="dxa"/>
            <w:vAlign w:val="bottom"/>
          </w:tcPr>
          <w:p w14:paraId="58507B96" w14:textId="64454EFF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22A20954" w14:textId="51F46CEB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Identificador del dispositivo</w:t>
            </w:r>
          </w:p>
        </w:tc>
      </w:tr>
      <w:tr w:rsidR="00FC013E" w14:paraId="1C18D10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45F680A" w14:textId="4D691EAD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Validate</w:t>
            </w:r>
          </w:p>
        </w:tc>
        <w:tc>
          <w:tcPr>
            <w:tcW w:w="1682" w:type="dxa"/>
            <w:vAlign w:val="bottom"/>
          </w:tcPr>
          <w:p w14:paraId="2B26F168" w14:textId="54CAA318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1007F398" w14:textId="46CDC37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es </w:t>
            </w:r>
            <w:r w:rsidR="00A5135F">
              <w:rPr>
                <w:color w:val="000000"/>
                <w:sz w:val="22"/>
                <w:szCs w:val="22"/>
              </w:rPr>
              <w:t>válido</w:t>
            </w:r>
            <w:r>
              <w:rPr>
                <w:color w:val="000000"/>
                <w:sz w:val="22"/>
                <w:szCs w:val="22"/>
              </w:rPr>
              <w:t xml:space="preserve"> el punto</w:t>
            </w:r>
          </w:p>
        </w:tc>
      </w:tr>
      <w:tr w:rsidR="00FC013E" w14:paraId="113689E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F1770E3" w14:textId="2E8F210F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distance_KM</w:t>
            </w:r>
          </w:p>
        </w:tc>
        <w:tc>
          <w:tcPr>
            <w:tcW w:w="1682" w:type="dxa"/>
            <w:vAlign w:val="bottom"/>
          </w:tcPr>
          <w:p w14:paraId="4152A246" w14:textId="43F4012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1A282595" w14:textId="7D1E9540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distancia en kilómetros</w:t>
            </w:r>
          </w:p>
        </w:tc>
      </w:tr>
      <w:tr w:rsidR="00FC013E" w14:paraId="7C55787A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455A61A" w14:textId="7E9409CE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timeDiff_Hour</w:t>
            </w:r>
          </w:p>
        </w:tc>
        <w:tc>
          <w:tcPr>
            <w:tcW w:w="1682" w:type="dxa"/>
            <w:vAlign w:val="bottom"/>
          </w:tcPr>
          <w:p w14:paraId="14D23A52" w14:textId="104921DF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0140D77" w14:textId="60A52022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tiempo entre punto y punto</w:t>
            </w:r>
          </w:p>
        </w:tc>
      </w:tr>
      <w:tr w:rsidR="00FC013E" w14:paraId="540F0AF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5FBCFE3" w14:textId="39CE9411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speed_KM_Hour</w:t>
            </w:r>
          </w:p>
        </w:tc>
        <w:tc>
          <w:tcPr>
            <w:tcW w:w="1682" w:type="dxa"/>
            <w:vAlign w:val="bottom"/>
          </w:tcPr>
          <w:p w14:paraId="58632323" w14:textId="4513103D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E47D04D" w14:textId="0762D99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velocidad entre cada punto</w:t>
            </w:r>
          </w:p>
        </w:tc>
      </w:tr>
      <w:tr w:rsidR="00FC013E" w14:paraId="26C6009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247C45" w14:textId="764333A0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isOutlier</w:t>
            </w:r>
          </w:p>
        </w:tc>
        <w:tc>
          <w:tcPr>
            <w:tcW w:w="1682" w:type="dxa"/>
            <w:vAlign w:val="bottom"/>
          </w:tcPr>
          <w:p w14:paraId="72C05B66" w14:textId="0B2067EE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87F4D51" w14:textId="00D6B0A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</w:t>
            </w:r>
            <w:r w:rsidR="00A5135F">
              <w:rPr>
                <w:color w:val="000000"/>
                <w:sz w:val="22"/>
                <w:szCs w:val="22"/>
              </w:rPr>
              <w:t>está</w:t>
            </w:r>
            <w:r>
              <w:rPr>
                <w:color w:val="000000"/>
                <w:sz w:val="22"/>
                <w:szCs w:val="22"/>
              </w:rPr>
              <w:t xml:space="preserve"> dentro de la zona</w:t>
            </w:r>
          </w:p>
        </w:tc>
      </w:tr>
      <w:tr w:rsidR="00FC013E" w14:paraId="4B3BD149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5120E88" w14:textId="2C42E2E5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IdNumeric</w:t>
            </w:r>
          </w:p>
        </w:tc>
        <w:tc>
          <w:tcPr>
            <w:tcW w:w="1682" w:type="dxa"/>
            <w:vAlign w:val="bottom"/>
          </w:tcPr>
          <w:p w14:paraId="70C4312C" w14:textId="1D072DA8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319F66E9" w14:textId="1967AC64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Identificador </w:t>
            </w:r>
            <w:r w:rsidR="00A5135F">
              <w:rPr>
                <w:color w:val="000000"/>
                <w:sz w:val="22"/>
                <w:szCs w:val="22"/>
              </w:rPr>
              <w:t>único</w:t>
            </w:r>
            <w:r>
              <w:rPr>
                <w:color w:val="000000"/>
                <w:sz w:val="22"/>
                <w:szCs w:val="22"/>
              </w:rPr>
              <w:t xml:space="preserve"> del registro</w:t>
            </w:r>
          </w:p>
        </w:tc>
      </w:tr>
    </w:tbl>
    <w:p w14:paraId="798B7DA6" w14:textId="6644DDEF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52"/>
        <w:gridCol w:w="1666"/>
        <w:gridCol w:w="5858"/>
      </w:tblGrid>
      <w:tr w:rsidR="00A5135F" w14:paraId="521C69DA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D4D1B48" w14:textId="02281FFB" w:rsidR="00A5135F" w:rsidRDefault="00A5135F" w:rsidP="00F963A7">
            <w:pPr>
              <w:ind w:left="0"/>
            </w:pPr>
            <w:r>
              <w:t xml:space="preserve">Nombre de Tabla: </w:t>
            </w:r>
            <w:r>
              <w:t>Infracciones</w:t>
            </w:r>
          </w:p>
        </w:tc>
      </w:tr>
      <w:tr w:rsidR="009B6FF2" w14:paraId="3A8C26DD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shd w:val="clear" w:color="auto" w:fill="D8A3BB" w:themeFill="accent3" w:themeFillTint="99"/>
          </w:tcPr>
          <w:p w14:paraId="2715C217" w14:textId="77777777" w:rsidR="00A5135F" w:rsidRPr="003D7EC2" w:rsidRDefault="00A5135F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66" w:type="dxa"/>
            <w:shd w:val="clear" w:color="auto" w:fill="D8A3BB" w:themeFill="accent3" w:themeFillTint="99"/>
          </w:tcPr>
          <w:p w14:paraId="08C3A36E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58" w:type="dxa"/>
            <w:shd w:val="clear" w:color="auto" w:fill="D8A3BB" w:themeFill="accent3" w:themeFillTint="99"/>
          </w:tcPr>
          <w:p w14:paraId="546179D8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B6FF2" w14:paraId="5257BB76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DBBCC7F" w14:textId="582DC319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66" w:type="dxa"/>
            <w:vAlign w:val="bottom"/>
          </w:tcPr>
          <w:p w14:paraId="18A0E04F" w14:textId="6D02107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C9E4B4" w14:textId="171C238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 la Infracción</w:t>
            </w:r>
          </w:p>
        </w:tc>
      </w:tr>
      <w:tr w:rsidR="009B6FF2" w14:paraId="2BFC08C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ABF7144" w14:textId="2ACE4545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</w:t>
            </w:r>
          </w:p>
        </w:tc>
        <w:tc>
          <w:tcPr>
            <w:tcW w:w="1666" w:type="dxa"/>
            <w:vAlign w:val="bottom"/>
          </w:tcPr>
          <w:p w14:paraId="6D68F78C" w14:textId="4281BFE3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ED9863" w14:textId="77C315F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vehículo clave foránea a la tabla vehículo</w:t>
            </w:r>
          </w:p>
        </w:tc>
      </w:tr>
      <w:tr w:rsidR="009B6FF2" w14:paraId="7BC4AA2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7EE962AD" w14:textId="76B13637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idInfringementReason</w:t>
            </w:r>
          </w:p>
        </w:tc>
        <w:tc>
          <w:tcPr>
            <w:tcW w:w="1666" w:type="dxa"/>
            <w:vAlign w:val="bottom"/>
          </w:tcPr>
          <w:p w14:paraId="5A7B8361" w14:textId="66070B2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4F6BF5E1" w14:textId="0033A74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Identificador de la </w:t>
            </w:r>
            <w:r w:rsidR="00963221">
              <w:rPr>
                <w:color w:val="000000"/>
                <w:sz w:val="22"/>
                <w:szCs w:val="22"/>
              </w:rPr>
              <w:t>razón</w:t>
            </w:r>
            <w:r>
              <w:rPr>
                <w:color w:val="000000"/>
                <w:sz w:val="22"/>
                <w:szCs w:val="22"/>
              </w:rPr>
              <w:t xml:space="preserve">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clave </w:t>
            </w:r>
            <w:r w:rsidR="00963221">
              <w:rPr>
                <w:color w:val="000000"/>
                <w:sz w:val="22"/>
                <w:szCs w:val="22"/>
              </w:rPr>
              <w:t>foránea</w:t>
            </w:r>
            <w:r>
              <w:rPr>
                <w:color w:val="000000"/>
                <w:sz w:val="22"/>
                <w:szCs w:val="22"/>
              </w:rPr>
              <w:t xml:space="preserve"> a la tabla de motivos</w:t>
            </w:r>
          </w:p>
        </w:tc>
      </w:tr>
      <w:tr w:rsidR="009B6FF2" w14:paraId="5578F0A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C180B3" w14:textId="7937BD0B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IdClamp01</w:t>
            </w:r>
          </w:p>
        </w:tc>
        <w:tc>
          <w:tcPr>
            <w:tcW w:w="1666" w:type="dxa"/>
            <w:vAlign w:val="bottom"/>
          </w:tcPr>
          <w:p w14:paraId="147332B7" w14:textId="73541DE4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26D483C" w14:textId="43659B7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inmovilizador aplica para algunas infracciones</w:t>
            </w:r>
          </w:p>
        </w:tc>
      </w:tr>
      <w:tr w:rsidR="009B6FF2" w14:paraId="11CA6751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48E312E" w14:textId="2C0A94D4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</w:t>
            </w:r>
          </w:p>
        </w:tc>
        <w:tc>
          <w:tcPr>
            <w:tcW w:w="1666" w:type="dxa"/>
            <w:vAlign w:val="bottom"/>
          </w:tcPr>
          <w:p w14:paraId="1E0184E2" w14:textId="2CFC4602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3B539D68" w14:textId="0EA80CE2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9F6CB71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B735A5E" w14:textId="2D7999E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</w:t>
            </w:r>
          </w:p>
        </w:tc>
        <w:tc>
          <w:tcPr>
            <w:tcW w:w="1666" w:type="dxa"/>
            <w:vAlign w:val="bottom"/>
          </w:tcPr>
          <w:p w14:paraId="035E8286" w14:textId="2D12A3D0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BC1EEE6" w14:textId="01874F52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</w:t>
            </w:r>
            <w:r>
              <w:rPr>
                <w:color w:val="000000"/>
                <w:sz w:val="22"/>
                <w:szCs w:val="22"/>
              </w:rPr>
              <w:t>Ubicación de</w:t>
            </w:r>
            <w:r w:rsidR="009B6FF2">
              <w:rPr>
                <w:color w:val="000000"/>
                <w:sz w:val="22"/>
                <w:szCs w:val="22"/>
              </w:rPr>
              <w:t xml:space="preserve">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A14291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BE77861" w14:textId="45ABAEC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PayDate</w:t>
            </w:r>
          </w:p>
        </w:tc>
        <w:tc>
          <w:tcPr>
            <w:tcW w:w="1666" w:type="dxa"/>
            <w:vAlign w:val="bottom"/>
          </w:tcPr>
          <w:p w14:paraId="0A020246" w14:textId="665CA42A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0A1DF387" w14:textId="0B12CEF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pago solo si aplica</w:t>
            </w:r>
          </w:p>
        </w:tc>
      </w:tr>
      <w:tr w:rsidR="009B6FF2" w14:paraId="4B30DC0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278D675" w14:textId="6B9B1FF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CreationDate</w:t>
            </w:r>
          </w:p>
        </w:tc>
        <w:tc>
          <w:tcPr>
            <w:tcW w:w="1666" w:type="dxa"/>
            <w:vAlign w:val="bottom"/>
          </w:tcPr>
          <w:p w14:paraId="60C81973" w14:textId="39271E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77852D89" w14:textId="48D118FF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creación</w:t>
            </w:r>
          </w:p>
        </w:tc>
      </w:tr>
      <w:tr w:rsidR="009B6FF2" w14:paraId="6F34F2D4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C75CABE" w14:textId="4A2F02BA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LastChange</w:t>
            </w:r>
          </w:p>
        </w:tc>
        <w:tc>
          <w:tcPr>
            <w:tcW w:w="1666" w:type="dxa"/>
            <w:vAlign w:val="bottom"/>
          </w:tcPr>
          <w:p w14:paraId="3DEF9877" w14:textId="088867B9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BB8E4F9" w14:textId="03F8619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u</w:t>
            </w:r>
            <w:r w:rsidR="00963221">
              <w:rPr>
                <w:color w:val="000000"/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>timo cambio</w:t>
            </w:r>
          </w:p>
        </w:tc>
      </w:tr>
      <w:tr w:rsidR="009B6FF2" w14:paraId="5622FA1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D666B44" w14:textId="3B9A285F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InstallerNote</w:t>
            </w:r>
          </w:p>
        </w:tc>
        <w:tc>
          <w:tcPr>
            <w:tcW w:w="1666" w:type="dxa"/>
            <w:vAlign w:val="bottom"/>
          </w:tcPr>
          <w:p w14:paraId="0D2E04D2" w14:textId="240BA519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397B9C2B" w14:textId="2CDB6698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nota al realizar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262E41F3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16E0D704" w14:textId="62C38DB2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PlaceOfPayment</w:t>
            </w:r>
          </w:p>
        </w:tc>
        <w:tc>
          <w:tcPr>
            <w:tcW w:w="1666" w:type="dxa"/>
            <w:vAlign w:val="bottom"/>
          </w:tcPr>
          <w:p w14:paraId="4AA570B2" w14:textId="031FD5B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47E13800" w14:textId="12775C21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Lugar de pago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aplica para </w:t>
            </w:r>
            <w:r w:rsidR="00963221">
              <w:rPr>
                <w:color w:val="000000"/>
                <w:sz w:val="22"/>
                <w:szCs w:val="22"/>
              </w:rPr>
              <w:t>infracciones</w:t>
            </w:r>
            <w:r>
              <w:rPr>
                <w:color w:val="000000"/>
                <w:sz w:val="22"/>
                <w:szCs w:val="22"/>
              </w:rPr>
              <w:t xml:space="preserve"> con inmovilizador</w:t>
            </w:r>
          </w:p>
        </w:tc>
      </w:tr>
      <w:tr w:rsidR="009B6FF2" w14:paraId="418D608F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57A4DAF9" w14:textId="21CD95C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ReleaseRequestDate</w:t>
            </w:r>
          </w:p>
        </w:tc>
        <w:tc>
          <w:tcPr>
            <w:tcW w:w="1666" w:type="dxa"/>
            <w:vAlign w:val="bottom"/>
          </w:tcPr>
          <w:p w14:paraId="6A71582C" w14:textId="66F8942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19508866" w14:textId="54B6B0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liberación</w:t>
            </w:r>
            <w:r>
              <w:rPr>
                <w:color w:val="000000"/>
                <w:sz w:val="22"/>
                <w:szCs w:val="22"/>
              </w:rPr>
              <w:t xml:space="preserve"> de inmovilizador</w:t>
            </w:r>
          </w:p>
        </w:tc>
      </w:tr>
      <w:tr w:rsidR="009B6FF2" w14:paraId="3DE9832C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7BE2DEE" w14:textId="71BF542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CloseDate</w:t>
            </w:r>
          </w:p>
        </w:tc>
        <w:tc>
          <w:tcPr>
            <w:tcW w:w="1666" w:type="dxa"/>
            <w:vAlign w:val="bottom"/>
          </w:tcPr>
          <w:p w14:paraId="05F4F774" w14:textId="540CE7D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1C5D783" w14:textId="366AC214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cierre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54D62AA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5A0CDF" w14:textId="5F7BFCFC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LatitudeOperator</w:t>
            </w:r>
          </w:p>
        </w:tc>
        <w:tc>
          <w:tcPr>
            <w:tcW w:w="1666" w:type="dxa"/>
            <w:vAlign w:val="bottom"/>
          </w:tcPr>
          <w:p w14:paraId="13AC9158" w14:textId="32A54ACE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E5097A3" w14:textId="11269A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del operador que realiza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1DDA7D90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72FD5E3" w14:textId="77999DD6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LongitudeOperator</w:t>
            </w:r>
          </w:p>
        </w:tc>
        <w:tc>
          <w:tcPr>
            <w:tcW w:w="1666" w:type="dxa"/>
            <w:vAlign w:val="bottom"/>
          </w:tcPr>
          <w:p w14:paraId="412D314B" w14:textId="5B491CF7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7DC8DD30" w14:textId="367AFB51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Ubicación   del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76A3DA62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20FD25B" w14:textId="712049A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IdCreator</w:t>
            </w:r>
          </w:p>
        </w:tc>
        <w:tc>
          <w:tcPr>
            <w:tcW w:w="1666" w:type="dxa"/>
            <w:vAlign w:val="bottom"/>
          </w:tcPr>
          <w:p w14:paraId="1405CD1F" w14:textId="7EB71B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D9ACC7E" w14:textId="434399D8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457D0B6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6FDCEED" w14:textId="025D3C3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Attender</w:t>
            </w:r>
          </w:p>
        </w:tc>
        <w:tc>
          <w:tcPr>
            <w:tcW w:w="1666" w:type="dxa"/>
            <w:vAlign w:val="bottom"/>
          </w:tcPr>
          <w:p w14:paraId="51F80E2C" w14:textId="4DDB5D9F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444910A" w14:textId="3A7B2437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quita los </w:t>
            </w:r>
            <w:r>
              <w:rPr>
                <w:color w:val="000000"/>
                <w:sz w:val="22"/>
                <w:szCs w:val="22"/>
              </w:rPr>
              <w:t>inmovilizadoras</w:t>
            </w:r>
            <w:r w:rsidR="009B6FF2">
              <w:rPr>
                <w:color w:val="000000"/>
                <w:sz w:val="22"/>
                <w:szCs w:val="22"/>
              </w:rPr>
              <w:t xml:space="preserve"> del </w:t>
            </w:r>
            <w:r>
              <w:rPr>
                <w:color w:val="000000"/>
                <w:sz w:val="22"/>
                <w:szCs w:val="22"/>
              </w:rPr>
              <w:t>vehículo</w:t>
            </w:r>
          </w:p>
        </w:tc>
      </w:tr>
    </w:tbl>
    <w:p w14:paraId="7B030112" w14:textId="232BC670" w:rsidR="00A5135F" w:rsidRDefault="00A5135F" w:rsidP="00D2343F">
      <w:pPr>
        <w:rPr>
          <w:lang w:bidi="es-ES"/>
        </w:rPr>
      </w:pPr>
    </w:p>
    <w:p w14:paraId="616888BB" w14:textId="02526A2B" w:rsidR="00963221" w:rsidRDefault="00963221" w:rsidP="00D2343F">
      <w:pPr>
        <w:rPr>
          <w:lang w:bidi="es-ES"/>
        </w:rPr>
      </w:pPr>
    </w:p>
    <w:p w14:paraId="2EBFAD3E" w14:textId="0A65F128" w:rsidR="00963221" w:rsidRDefault="00963221" w:rsidP="00D2343F">
      <w:pPr>
        <w:rPr>
          <w:lang w:bidi="es-ES"/>
        </w:rPr>
      </w:pPr>
    </w:p>
    <w:p w14:paraId="03E1368B" w14:textId="71F63002" w:rsidR="00963221" w:rsidRDefault="00963221" w:rsidP="00D2343F">
      <w:pPr>
        <w:rPr>
          <w:lang w:bidi="es-ES"/>
        </w:rPr>
      </w:pPr>
    </w:p>
    <w:p w14:paraId="0C9CC1CD" w14:textId="74C39FB9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0FEABDBB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F613994" w14:textId="5BCC919E" w:rsidR="00963221" w:rsidRDefault="00963221" w:rsidP="00F963A7">
            <w:pPr>
              <w:ind w:left="0"/>
            </w:pPr>
            <w:r>
              <w:t xml:space="preserve">Nombre de Tabla: </w:t>
            </w:r>
            <w:r>
              <w:t>Motivos</w:t>
            </w:r>
          </w:p>
        </w:tc>
      </w:tr>
      <w:tr w:rsidR="00963221" w14:paraId="5D2744C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3B7D760B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72645EF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255B5AB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63221" w14:paraId="4ABB4147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686503F" w14:textId="21C0DC99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9C16571" w14:textId="47E4A871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7B5D70BF" w14:textId="10FD36A5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motivo de infracción</w:t>
            </w:r>
          </w:p>
        </w:tc>
      </w:tr>
      <w:tr w:rsidR="00963221" w14:paraId="74A55A7E" w14:textId="77777777" w:rsidTr="00705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CC41E3B" w14:textId="69E445F3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Code</w:t>
            </w:r>
            <w:proofErr w:type="spellEnd"/>
          </w:p>
        </w:tc>
        <w:tc>
          <w:tcPr>
            <w:tcW w:w="1701" w:type="dxa"/>
            <w:vAlign w:val="bottom"/>
          </w:tcPr>
          <w:p w14:paraId="5AC88450" w14:textId="7772D56E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5988EAD2" w14:textId="18FDE91F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código de motivo</w:t>
            </w:r>
          </w:p>
        </w:tc>
      </w:tr>
      <w:tr w:rsidR="00963221" w14:paraId="2E7530E6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68D9CAC" w14:textId="3E0F0B5E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Note</w:t>
            </w:r>
          </w:p>
        </w:tc>
        <w:tc>
          <w:tcPr>
            <w:tcW w:w="1701" w:type="dxa"/>
            <w:vAlign w:val="bottom"/>
          </w:tcPr>
          <w:p w14:paraId="01C02092" w14:textId="7C479E62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2AE295A" w14:textId="70E3D670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descripción del motivo</w:t>
            </w:r>
          </w:p>
        </w:tc>
      </w:tr>
    </w:tbl>
    <w:p w14:paraId="0FD37CA3" w14:textId="4F113603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67F295F3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7DB6C6B9" w14:textId="06D53B44" w:rsidR="00963221" w:rsidRDefault="00963221" w:rsidP="00F963A7">
            <w:pPr>
              <w:ind w:left="0"/>
            </w:pPr>
            <w:r>
              <w:t xml:space="preserve">Nombre de Tabla: </w:t>
            </w:r>
            <w:r w:rsidR="007E16DE">
              <w:t>Vehículos</w:t>
            </w:r>
          </w:p>
        </w:tc>
      </w:tr>
      <w:tr w:rsidR="00963221" w14:paraId="169ED5DA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6F7719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2F38E289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575D30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5EF9D869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667ED6BF" w14:textId="5DE43312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B015353" w14:textId="7F6A4A3D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6CE66D3E" w14:textId="27CD7E63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vehículo</w:t>
            </w:r>
          </w:p>
        </w:tc>
      </w:tr>
      <w:tr w:rsidR="007E16DE" w14:paraId="105806D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1F01BC6" w14:textId="3598F5D6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Color</w:t>
            </w:r>
          </w:p>
        </w:tc>
        <w:tc>
          <w:tcPr>
            <w:tcW w:w="1701" w:type="dxa"/>
            <w:vAlign w:val="bottom"/>
          </w:tcPr>
          <w:p w14:paraId="6366366C" w14:textId="6F562412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6342AF9D" w14:textId="03BB4940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color del vehículo</w:t>
            </w:r>
          </w:p>
        </w:tc>
      </w:tr>
      <w:tr w:rsidR="007E16DE" w14:paraId="543660EE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1C0AE954" w14:textId="515E24BD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IdVehicleCatalog</w:t>
            </w:r>
          </w:p>
        </w:tc>
        <w:tc>
          <w:tcPr>
            <w:tcW w:w="1701" w:type="dxa"/>
            <w:vAlign w:val="bottom"/>
          </w:tcPr>
          <w:p w14:paraId="69A60E16" w14:textId="56829001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22774247" w14:textId="77A761A7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vehículo, es clave foránea a la tabla catalogo</w:t>
            </w:r>
          </w:p>
        </w:tc>
      </w:tr>
    </w:tbl>
    <w:p w14:paraId="6251F87D" w14:textId="3B344532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7E16DE" w14:paraId="3BD4FB9E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065667B3" w14:textId="7BB20B76" w:rsidR="007E16DE" w:rsidRDefault="007E16DE" w:rsidP="00F963A7">
            <w:pPr>
              <w:ind w:left="0"/>
            </w:pPr>
            <w:r>
              <w:t xml:space="preserve">Nombre de Tabla: </w:t>
            </w:r>
            <w:r>
              <w:t>Catálogo</w:t>
            </w:r>
          </w:p>
        </w:tc>
      </w:tr>
      <w:tr w:rsidR="007E16DE" w14:paraId="2DC9F2D4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74C5C213" w14:textId="77777777" w:rsidR="007E16DE" w:rsidRPr="003D7EC2" w:rsidRDefault="007E16DE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61B33F66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94067F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2891AD43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7758DCD" w14:textId="39ED18D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33CDC2B2" w14:textId="349DFC0F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77B2FC9B" w14:textId="20B35644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</w:t>
            </w:r>
          </w:p>
        </w:tc>
      </w:tr>
      <w:tr w:rsidR="007E16DE" w14:paraId="0CF8F172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77B0ACFE" w14:textId="1744589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Brand</w:t>
            </w:r>
          </w:p>
        </w:tc>
        <w:tc>
          <w:tcPr>
            <w:tcW w:w="1701" w:type="dxa"/>
            <w:vAlign w:val="bottom"/>
          </w:tcPr>
          <w:p w14:paraId="4FE97B51" w14:textId="365921DD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B2CB3C2" w14:textId="172CBD81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Marca del vehículo</w:t>
            </w:r>
          </w:p>
        </w:tc>
      </w:tr>
      <w:tr w:rsidR="007E16DE" w14:paraId="6663829A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5535F55" w14:textId="1D08F5C3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Model</w:t>
            </w:r>
          </w:p>
        </w:tc>
        <w:tc>
          <w:tcPr>
            <w:tcW w:w="1701" w:type="dxa"/>
            <w:vAlign w:val="bottom"/>
          </w:tcPr>
          <w:p w14:paraId="2A7D0D35" w14:textId="686175C8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1A706F1E" w14:textId="75569419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Modelo de vehículo</w:t>
            </w:r>
          </w:p>
        </w:tc>
      </w:tr>
    </w:tbl>
    <w:p w14:paraId="5F4F755D" w14:textId="77777777" w:rsidR="007E16DE" w:rsidRDefault="007E16DE" w:rsidP="00D2343F">
      <w:pPr>
        <w:rPr>
          <w:lang w:bidi="es-ES"/>
        </w:rPr>
      </w:pPr>
    </w:p>
    <w:p w14:paraId="626C4C54" w14:textId="77777777" w:rsidR="00963221" w:rsidRDefault="00963221" w:rsidP="00D2343F">
      <w:pPr>
        <w:rPr>
          <w:lang w:bidi="es-ES"/>
        </w:rPr>
      </w:pPr>
    </w:p>
    <w:p w14:paraId="42AC00AA" w14:textId="5538F1BC" w:rsidR="005747B9" w:rsidRDefault="005747B9" w:rsidP="00D2343F">
      <w:pPr>
        <w:rPr>
          <w:lang w:bidi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EA3D9" wp14:editId="0E16288C">
                <wp:simplePos x="0" y="0"/>
                <wp:positionH relativeFrom="column">
                  <wp:posOffset>-66675</wp:posOffset>
                </wp:positionH>
                <wp:positionV relativeFrom="paragraph">
                  <wp:posOffset>-71120</wp:posOffset>
                </wp:positionV>
                <wp:extent cx="6089015" cy="457200"/>
                <wp:effectExtent l="0" t="0" r="6985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01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5C92" w14:textId="4E787ADE" w:rsidR="005747B9" w:rsidRPr="005747B9" w:rsidRDefault="005747B9" w:rsidP="005747B9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44"/>
                                <w:szCs w:val="36"/>
                                <w:lang w:bidi="es-ES"/>
                              </w:rPr>
                            </w:pPr>
                            <w:r w:rsidRPr="005747B9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Modelo de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EA3D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.25pt;margin-top:-5.6pt;width:479.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" stroked="f">
                <v:textbox inset="0,0,0,0">
                  <w:txbxContent>
                    <w:p w14:paraId="08C55C92" w14:textId="4E787ADE" w:rsidR="005747B9" w:rsidRPr="005747B9" w:rsidRDefault="005747B9" w:rsidP="005747B9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44"/>
                          <w:szCs w:val="36"/>
                          <w:lang w:bidi="es-ES"/>
                        </w:rPr>
                      </w:pPr>
                      <w:r w:rsidRPr="005747B9">
                        <w:rPr>
                          <w:b/>
                          <w:bCs/>
                          <w:sz w:val="32"/>
                          <w:szCs w:val="24"/>
                        </w:rPr>
                        <w:t>Modelo de Base de Datos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59264" behindDoc="0" locked="0" layoutInCell="1" allowOverlap="1" wp14:anchorId="026C979C" wp14:editId="5B7B5A7D">
            <wp:simplePos x="0" y="0"/>
            <wp:positionH relativeFrom="margin">
              <wp:posOffset>-66675</wp:posOffset>
            </wp:positionH>
            <wp:positionV relativeFrom="paragraph">
              <wp:posOffset>386080</wp:posOffset>
            </wp:positionV>
            <wp:extent cx="6089015" cy="5840095"/>
            <wp:effectExtent l="0" t="0" r="6985" b="8255"/>
            <wp:wrapTopAndBottom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287E0" w14:textId="4E0F9AF7" w:rsidR="005747B9" w:rsidRDefault="005747B9" w:rsidP="00D2343F">
      <w:pPr>
        <w:rPr>
          <w:lang w:bidi="es-ES"/>
        </w:rPr>
      </w:pPr>
    </w:p>
    <w:p w14:paraId="2B41F0F2" w14:textId="58057F11" w:rsidR="005747B9" w:rsidRDefault="005747B9" w:rsidP="00D2343F">
      <w:pPr>
        <w:rPr>
          <w:lang w:bidi="es-ES"/>
        </w:rPr>
      </w:pPr>
    </w:p>
    <w:p w14:paraId="118EC799" w14:textId="33A74662" w:rsidR="005747B9" w:rsidRDefault="007A2ECB" w:rsidP="00D2343F">
      <w:pPr>
        <w:rPr>
          <w:lang w:bidi="es-ES"/>
        </w:rPr>
      </w:pPr>
      <w:r w:rsidRPr="007A2ECB">
        <w:rPr>
          <w:lang w:bidi="es-ES"/>
        </w:rPr>
        <w:t>Id, IdUser, Latitude, Longitude, Color, CreationDate, CommunicationFail, IdDevice, Validate, distance_KM, timeDiff_Hour, speed_KM_Hour, isOutlier, IdNumeric</w:t>
      </w:r>
    </w:p>
    <w:p w14:paraId="6EAF7A2B" w14:textId="2BF57863" w:rsidR="005747B9" w:rsidRDefault="005747B9" w:rsidP="00D2343F">
      <w:pPr>
        <w:rPr>
          <w:lang w:bidi="es-ES"/>
        </w:rPr>
      </w:pPr>
    </w:p>
    <w:p w14:paraId="0ED6FB06" w14:textId="5699E4BA" w:rsidR="008064BE" w:rsidRDefault="008064BE" w:rsidP="00D2343F"/>
    <w:p w14:paraId="47CBB277" w14:textId="75DA4441" w:rsidR="003D7EC2" w:rsidRPr="00901156" w:rsidRDefault="003D7EC2" w:rsidP="00D2343F"/>
    <w:p w14:paraId="4D2A9CAE" w14:textId="77777777" w:rsidR="0015180F" w:rsidRPr="00901156" w:rsidRDefault="006D3537" w:rsidP="00D2343F">
      <w:pPr>
        <w:pStyle w:val="Listaconnmeros"/>
      </w:pPr>
      <w:sdt>
        <w:sdtPr>
          <w:rPr>
            <w:rFonts w:eastAsiaTheme="majorEastAsia"/>
          </w:rPr>
          <w:alias w:val="Lista de asistentes:"/>
          <w:tag w:val="Lista de asistentes:"/>
          <w:id w:val="568842732"/>
          <w:placeholder>
            <w:docPart w:val="1A0E5E8209304F528DAF1E1E39893D7A"/>
          </w:placeholder>
          <w:temporary/>
          <w:showingPlcHdr/>
          <w15:appearance w15:val="hidden"/>
        </w:sdtPr>
        <w:sdtEndPr>
          <w:rPr>
            <w:rFonts w:eastAsia="Times New Roman"/>
          </w:rPr>
        </w:sdtEndPr>
        <w:sdtContent>
          <w:r w:rsidR="009F4E19" w:rsidRPr="00901156">
            <w:rPr>
              <w:rFonts w:eastAsiaTheme="majorEastAsia"/>
              <w:lang w:bidi="es-ES"/>
            </w:rPr>
            <w:t>Lista de asistentes</w:t>
          </w:r>
        </w:sdtContent>
      </w:sdt>
    </w:p>
    <w:sectPr w:rsidR="0015180F" w:rsidRPr="00901156" w:rsidSect="00286C46">
      <w:headerReference w:type="default" r:id="rId16"/>
      <w:pgSz w:w="11906" w:h="16838" w:code="9"/>
      <w:pgMar w:top="2127" w:right="1080" w:bottom="72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or" w:initials="A">
    <w:p w14:paraId="3E0D5803" w14:textId="20F64B60" w:rsidR="00FC013E" w:rsidRDefault="00FC013E">
      <w:pPr>
        <w:pStyle w:val="Textocomentario"/>
      </w:pPr>
      <w:r>
        <w:rPr>
          <w:rStyle w:val="Refdecomenta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0D580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0D5803" w16cid:durableId="259D31F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AA77F" w14:textId="77777777" w:rsidR="006D3537" w:rsidRDefault="006D3537" w:rsidP="001E7D29">
      <w:pPr>
        <w:spacing w:after="0" w:line="240" w:lineRule="auto"/>
      </w:pPr>
      <w:r>
        <w:separator/>
      </w:r>
    </w:p>
  </w:endnote>
  <w:endnote w:type="continuationSeparator" w:id="0">
    <w:p w14:paraId="5E7F43B7" w14:textId="77777777" w:rsidR="006D3537" w:rsidRDefault="006D3537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6DBA1" w14:textId="77777777" w:rsidR="006D3537" w:rsidRDefault="006D3537" w:rsidP="001E7D29">
      <w:pPr>
        <w:spacing w:after="0" w:line="240" w:lineRule="auto"/>
      </w:pPr>
      <w:r>
        <w:separator/>
      </w:r>
    </w:p>
  </w:footnote>
  <w:footnote w:type="continuationSeparator" w:id="0">
    <w:p w14:paraId="4B202B0D" w14:textId="77777777" w:rsidR="006D3537" w:rsidRDefault="006D3537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EB9F" w14:textId="52449243" w:rsidR="00066754" w:rsidRPr="00F570F9" w:rsidRDefault="00286C46" w:rsidP="00015440">
    <w:pPr>
      <w:pStyle w:val="Encabezado"/>
      <w:rPr>
        <w:lang w:val="es-ES"/>
      </w:rPr>
    </w:pPr>
    <w:r w:rsidRPr="00286C46">
      <w:rPr>
        <w:noProof/>
        <w:lang w:val="es-ES" w:bidi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6A0B299D" wp14:editId="29B86491">
              <wp:simplePos x="0" y="0"/>
              <wp:positionH relativeFrom="margin">
                <wp:posOffset>-341507</wp:posOffset>
              </wp:positionH>
              <wp:positionV relativeFrom="paragraph">
                <wp:posOffset>-385165</wp:posOffset>
              </wp:positionV>
              <wp:extent cx="1673860" cy="985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985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9B5441" w14:textId="6A3AB1CA" w:rsidR="00286C46" w:rsidRPr="002B7D0C" w:rsidRDefault="00E67AFA" w:rsidP="002B7D0C">
                          <w:pPr>
                            <w:ind w:left="176"/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</w:pPr>
                          <w:r w:rsidRPr="00E67AFA"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  <w:t>Gestión de Operaciones Viales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0B299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26.9pt;margin-top:-30.35pt;width:131.8pt;height:7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" filled="f" stroked="f">
              <v:textbox>
                <w:txbxContent>
                  <w:p w14:paraId="1B9B5441" w14:textId="6A3AB1CA" w:rsidR="00286C46" w:rsidRPr="002B7D0C" w:rsidRDefault="00E67AFA" w:rsidP="002B7D0C">
                    <w:pPr>
                      <w:ind w:left="176"/>
                      <w:jc w:val="center"/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</w:pPr>
                    <w:r w:rsidRPr="00E67AFA"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  <w:t>Gestión de Operaciones Viales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63E0F" w:rsidRPr="00F570F9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09FFF4" wp14:editId="64FAD48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870"/>
              <wp:effectExtent l="0" t="0" r="0" b="0"/>
              <wp:wrapNone/>
              <wp:docPr id="12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870"/>
                        <a:chOff x="0" y="0"/>
                        <a:chExt cx="8005465" cy="12802870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3133725" cy="27051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95249" y="38100"/>
                          <a:ext cx="2771776" cy="247148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180975" y="2337435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95950" y="10610850"/>
                          <a:ext cx="2221865" cy="21920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6720" cy="167449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171825" y="139065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000375" y="1971675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9925" y="10753725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77025" y="10458450"/>
                          <a:ext cx="342265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1DB082F" id="Grupo 3" o:spid="_x0000_s1026" style="position:absolute;margin-left:-73.5pt;margin-top:-140.25pt;width:630.35pt;height:1008.1pt;z-index:-251656192" coordsize="80054,12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kksTwg8DRSJ&#10;JsfygFIRDUwkKsfyMDmWB5SKaGAiUTmWh8mxPJRjCYHVC8qxPEyO5QGlktvA5FgeyrGEwKuCItHk&#10;WB7KsYTA00CRaHIsD+VYQuBpoEg0OZaHciwhsDRQjuVhciwP5VhC4GmgSDQ5lodyLCHwNFAkmhzL&#10;QzmWEHgaKBJNjuWhHEsIPA0UiSbH8lCOJQSOBk/lWELgZSAcy9PkWJ7KsYTA00Bm56fJsTyVYwmB&#10;p4HMzk+TY3kqxxICTwNZJz5NjuWpHEsIPA1knf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gNhYTMWikROsFlVG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geUSmF5QuBpoEg0OZYH&#10;lIpoYCJROZaHybE8oFREAxOJyrE8TI7loRxLCKxeUI7lYXIsDyiV2gYmx/JQjiUEXhUUiSbH8lCO&#10;JQSeBopEk2N5KMcSAk8DRaLJsTyUYwmBpYFyLA+TY3koxxICTwNFosmxPJRjCYGngSLR5FgeyrGE&#10;wNNAkWhyLA/lWELgaaBINDmWh3IsIXA0eCrHEgIvA+FYnibH8lSOJQSeBjI7P02O5akcSwg8DWR2&#10;fpocy1M5lhB4Goif+DQ5lqdyLCHwNBA/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FP6S94qfBUJxSxxUVYjwolqm3gQW3qfeEIssGjqF96QDPb&#10;0hEmK16AhAx+F8GFd8QtRYGMXFsgg3Jblu2mGq+2wqq/zP1JXen7QVlcNAkei2Krs0OcIF+GiZpn&#10;poBSIShG2/LIZXcIHDlQxFv8/y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4sWYCfM65xR2BcKprxvHXU4FoCKXKvgJ5qtPXvQxhzZzRdgmKoUcuOhXpL52tU4uuyt4C&#10;mZNkFkcTG9kmDB9BVjdzt79TVDur/cxJSPJCoiQ6pVPWgIFy70BZYJu8o1v1GWpbQpy/7RSh6sxz&#10;HJCVmORhKCiM6TE8pwTgJruhR7KzqiBNyMy/mnek7jzvPIxyf3ldJ2zTppj8oHwb5ptVPGfYJlKn&#10;nrBtzfhzdbl0+TTt9L1mNfWusopID6kliRKyBQiNne8zaXOoxAn5O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C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XlCYGngSLR5FgeUCqigYlE5VgeJsfygFIRDUwk&#10;KsfyMDmWh3IsIbB6QTmWh8mxPKBUahuYHMtDOZYQeFVQJJocy0M5lhB4GigSTY7loRxLCDwNFIkm&#10;x/JQjiUElgbKsTxMjuWhHEsIPA0UiSbH8lCOJQSeBopEk2N5KMcSAk8DRaLJsTyUYwmBp4Ei0eRY&#10;HsqxhMDR4KkcSwi8DIRjeZocy1M5lhB4Gsjs/DQ5lqdyLCHwNJDZ+WlyLE/lWELgaSB+4tPkWJ7K&#10;sYTA00D8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lhhNfQ2kBwBL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31337;height:2705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4248f" focusposition="1" focussize="" focus="100%" type="gradientRadial"/>
                <v:stroke joinstyle="miter"/>
                <v:path arrowok="t" o:connecttype="custom" o:connectlocs="1703720,2690429;1689075,2697327;1689952,2697656;1825493,2620402;1778142,2630264;1707113,2638154;1703732,2630264;1753338,2626319;1825493,2620402;1948665,2610078;1945772,2610792;1947255,2610539;1065046,2595253;1115216,2606594;1136637,2607580;1196390,2633223;1223448,2638154;1225141,2638648;1231341,2633223;1255016,2639140;1278693,2644071;1325344,2653562;1326044,2652948;1380161,2660837;1406091,2664782;1432022,2666755;1485010,2668727;1557165,2667740;1560297,2667740;1567313,2664288;1583097,2659851;1599162,2659604;1610155,2660836;1613114,2667740;1638340,2667740;1630449,2677603;1625939,2682534;1611282,2688452;1584224,2688452;1549274,2686479;1473736,2684507;1417365,2680562;1367758,2674645;1318152,2667740;1242615,2657878;1183989,2641113;1184667,2640682;1150166,2631251;1119725,2619416;1084776,2609554;1048698,2598705;1065046,2595253;1728705,2574108;1711480,2576408;1592351,2581670;1631575,2585883;1641723,2583911;1711623,2577008;1723126,2575051;1835738,2559819;1777230,2567630;1797307,2568131;1826198,2563447;2049311,2557538;1865808,2600286;1958670,2582186;872820,2537559;1002474,2585883;1048698,2598705;1083648,2609553;1118599,2619415;1149038,2631250;1142274,2636181;1124235,2633222;1059973,2612512;1028405,2601663;996837,2589828;955122,2577008;919044,2563200;890859,2550379;872820,2537559;925810,2512903;987818,2540518;979926,2544463;907771,2513889;925810,2512903;696943,2445840;773607,2483317;789391,2499096;753314,2482330;726256,2467537;696943,2445840;831377,2420534;831388,2420814;835196,2424846;835615,2423156;2477855,2355795;2473761,2356093;2406115,2398501;2339597,2430061;2292245,2454716;2266315,2464578;2239257,2474440;2206561,2489234;2181758,2502054;2145680,2514876;2108476,2526711;2098328,2535586;2082544,2540518;2043085,2546435;1992351,2560242;1946127,2573063;1895392,2585884;1832257,2599691;1743191,2612512;1740936,2615471;1698113,2624836;1699222,2625333;1746778,2614933;1747701,2612512;1836767,2599691;1899903,2585884;1950637,2573063;1996862,2560242;2047595,2546435;2087055,2540518;2060343,2554538;2061124,2554325;2089310,2539531;2105094,2534600;2106145,2534346;2112985,2527696;2150191,2515862;2186269,2503041;2211072,2490220;2243767,2475427;2270825,2465565;2289379,2458508;2299011,2452743;2346363,2428088;2412880,2396529;544548,2342156;548828,2345368;550290,2346020;2485422,2316411;2485035,2316644;2485035,2316926;2486827,2317149;2487290,2316644;2509779,2301690;2503122,2305712;2501946,2306782;2506510,2304226;452492,2252014;495073,2295870;461311,2260429;2589604,2251985;2589504,2252016;2588758,2256485;2570719,2274237;2549297,2294947;2550589,2294687;2570719,2275223;2588758,2257470;2589604,2251985;562689,2229776;564921,2232155;565033,2231829;395921,2207172;425234,2223939;426674,2225421;440031,2228007;470330,2252539;512045,2282126;530084,2303823;540230,2314672;583072,2346231;570671,2355106;530773,2316326;528957,2316644;566714,2353342;570671,2355106;583073,2346231;690178,2420197;668758,2426115;676649,2431046;645081,2432032;624787,2420197;605622,2407377;558270,2372858;514300,2338341;473713,2303823;454547,2287057;436508,2269305;443273,2261415;465821,2279167;490625,2295933;521065,2324534;523652,2326475;490625,2295933;466948,2279167;444400,2261415;419597,2234787;395921,2207172;2879633,2050363;2879061,2050577;2866748,2076429;2867796,1926809;2837919,1964561;2823262,1988230;2808606,2009927;2773655,2050363;2743215,2090798;2716157,2123344;2713901,2124550;2712055,2126943;2715029,2125316;2742087,2092771;2772528,2052335;2807478,2011901;2822135,1990204;2836791,1966534;2867232,1928071;2984484,1913278;2969827,1951740;2943897,1993162;2917965,2035570;2894290,2062198;2910074,2034583;2923603,2006969;2933749,1992176;2947278,1972452;2959681,1952727;2984484,1913278;2911509,1828739;2884143,1870870;2883640,1871883;2911201,1829448;2926517,1733317;2893626,1811927;2824437,1935642;2814308,1949652;2814242,1949768;2790566,1985272;2766891,2023735;2739833,2053322;2717284,2086854;2584248,2218021;2540278,2250567;2536060,2253373;2534240,2254984;2515854,2268096;2500819,2283112;2445575,2319603;2436919,2324387;2413407,2341153;2410012,2343082;2404987,2347218;2361018,2372859;2317048,2396529;2312016,2398760;2282244,2415676;2273016,2419748;2264060,2425129;2233619,2439923;2205177,2449680;2141787,2477650;1993066,2526171;1889430,2549481;1973185,2535586;1988969,2532627;2039702,2516847;2071270,2507972;2122005,2485288;2179503,2467536;2216341,2454899;2232492,2446826;2247147,2442882;2267442,2433019;2272774,2429777;2286609,2418226;2317048,2402446;2351680,2387596;2364400,2380748;2408370,2355106;2427536,2339327;2448957,2327492;2504201,2291002;2543661,2258456;2587630,2225911;2720666,2094743;2738974,2067517;2739833,2065156;2769145,2025707;2778165,2013872;2790158,1999322;2793949,1993162;2817624,1957658;2863849,1873828;2908946,1784082;2922193,1747591;3049873,1646010;3046491,1647983;3046491,1647983;3060522,1587561;3060118,1589305;3063402,1592754;3073550,1602616;3080314,1598672;3080485,1597915;3075804,1600644;3064530,1591767;3050473,1475528;3049686,1475567;3048260,1475636;3048746,1480324;3047619,1504981;3043110,1519774;3016052,1557250;3009287,1589796;3002523,1600644;2991248,1647983;2978846,1685459;2965317,1721950;2957426,1750550;2948406,1780137;2955599,1770350;2961935,1749564;2967572,1719977;2981101,1683487;2993503,1646010;3004777,1598672;3011542,1587823;3018307,1555278;3045365,1517801;3027326,1593740;3013797,1656858;2983356,1737729;2977335,1745923;2974760,1758194;2966445,1779151;2934877,1839311;2920220,1870870;2911201,1887636;2899927,1905388;2869487,1952727;2836791,1999079;2795077,2061212;2748852,2122358;2718412,2156875;2685716,2190407;2674442,2204214;2662041,2218021;2642874,2231829;2611528,2262189;2612433,2265360;2579738,2294947;2544788,2316644;2516603,2336369;2489902,2353437;2494054,2353135;2523367,2334396;2551554,2314672;2586503,2292975;2619199,2263388;2618071,2259443;2649639,2228870;2668805,2215063;2681207,2201256;2692481,2187449;2725177,2153917;2755616,2119399;2801841,2058253;2843555,1996121;2876251,1949768;2906691,1902429;2917965,1884677;2926985,1867912;2941642,1836353;2973210,1776192;2985611,1735758;3016052,1654887;3029581,1591769;3047619,1515829;3051687,1502489;3048746,1502021;3049873,1477366;3074676,1454683;3061549,1502534;3061550,1502534;3074678,1454684;3084824,1444820;3078059,1457642;3076510,1484516;3075804,1509911;3064530,1540258;3064530,1543725;3078059,1509911;3080314,1457641;3085571,1447679;3036344,1402412;3028957,1417687;3026198,1439890;3022641,1429518;3021340,1430982;3025071,1441862;3022816,1457642;3027326,1470462;3030821,1470292;3028453,1463558;3030708,1447779;3036344,1402412;3131049,1375785;3133304,1376770;3132176,1418192;3133304,1446793;3129921,1499062;3126539,1528649;3116392,1572043;3113010,1608534;3096098,1675597;3080314,1733784;3052129,1744633;3054384,1738716;3058894,1697294;3075804,1653900;3089334,1646997;3089334,1646996;3103991,1572043;3111882,1536539;3118647,1500049;3124284,1465531;3126539,1432986;3127666,1405371;3129921,1390577;3131049,1375785;158787,918505;159348,918750;159402,918613;226808,777146;202005,817581;181711,832375;181662,833319;179700,871074;179757,870984;181711,833360;202005,818566;226808,778132;227653,778625;228076,777885;240336,691344;224552,701206;200877,744600;206293,748391;206469,747725;202005,744600;225680,701206;239656,692473;327148,635129;325724,636127;319679,656457;315874,666689;212151,832375;197494,872809;183965,914231;154652,1001019;135486,1060192;126467,1104573;121957,1127256;118574,1149939;108428,1211085;105045,1248562;110683,1288011;113325,1266516;112938,1259410;117447,1217988;127593,1156842;135641,1148395;147327,1079983;146760,1068082;157898,1040150;164526,1016699;162544,1020743;155780,1018771;138868,1061179;139996,1084848;132103,1130215;130976,1138105;119702,1149939;123084,1127256;127593,1104573;136613,1060192;155780,1001019;185093,914231;198622,872809;213278,832375;317000,666689;327148,635129;347443,536507;347441,536507;353078,540452;353078,540451;550595,396095;550379,396246;549721,396898;540513,405338;538185,408301;536664,409804;530084,418160;461312,489168;442145,508893;422979,529603;338229,611544;424106,528617;443272,507906;462439,488181;531211,417173;538185,408301;549721,396898;579215,328089;569484,331054;562247,333404;560525,335316;548123,345178;516555,362930;495134,383641;474841,404352;461312,415201;460853,414697;448064,428145;426361,451691;391412,485223;397048,491139;397156,491057;392538,486209;427488,452677;462439,415201;475968,404353;496261,383641;517682,362931;549250,345179;561652,335317;575181,330879;579451,329719;2212199,149906;2269697,172589;2294500,190341;2239257,166672;2212199,149906;2025047,77911;2070143,86787;2133279,114401;2025047,77911;1346339,71378;1322663,73966;1271928,79884;1222322,89746;1200901,95663;1176098,101581;1121823,110908;1111834,114402;1043062,135112;975417,158782;928065,177521;896497,188369;818704,219928;781500,240639;745422,261349;687923,298826;633807,336302;582014,375826;586455,380683;597448,374088;606804,367987;640571,342220;694688,304743;752186,267267;788263,246555;825469,225845;903260,194286;933701,180479;981053,161740;1048698,138071;1117471,117360;1146360,112397;1160315,108225;1350262,72379;1749533,50174;1773631,52269;1806326,62132;1781523,59174;1729662,50297;1749533,50174;1880736,42407;1926960,45365;1983331,65090;1913431,54242;1880736,42407;1503614,42161;1373396,48325;1283202,59173;1240360,69035;1203155,80869;1151293,86787;955122,152864;884095,180479;862673,187382;843507,196258;807430,213024;751059,238666;708217,268252;584200,353068;558283,372782;532928,393034;533466,393504;338422,593707;298962,641046;280923,669647;262884,696274;229062,751503;192270,802218;191857,803774;179455,833360;170436,847167;168181,849140;158175,878234;155780,895493;153525,920148;137741,960584;123084,1001019;107300,1060192;98280,1114435;92644,1168677;100535,1131201;101267,1128108;102790,1113448;111810,1059207;114634,1060031;114879,1059114;111811,1058220;127595,999046;142251,958610;157962,918361;156908,918176;159162,893521;171564,847167;180583,833360;180886,832640;192985,803774;230190,752490;264012,697261;282051,670634;300090,642033;339550,594694;534594,394490;586455,353069;710472,268253;753314,238667;809685,213025;845762,196258;864929,187383;886350,180479;957378,152864;1153549,86788;1205411,80871;1242615,69036;1285457,59174;1375651,48325;1505869,42530;1610534,45602;1662016,0;1715005,2958;1769121,7890;1805198,15780;1828875,25642;1858188,20710;1902157,29587;1929215,36490;1928088,37477;1926960,44380;1880736,41421;1864952,37477;1849169,34517;1818728,28600;1788288,22683;1756720,18738;1721770,18738;1693584,18738;1649615,18738;1647550,18161;1628194,26628;1634958,36490;1702604,48325;1672501,48784;1673009,48818;1704858,48325;1731917,51284;1783778,60159;1808581,63118;1850297,71008;1893139,78898;1934853,87774;1976568,98623;1996862,103553;2017155,109471;2017417,109680;2031970,111875;2067236,123339;2072163,129868;2073526,130182;2105094,141030;2132152,150892;2159210,161741;2179504,171603;2193033,177521;2207689,184424;2257296,209080;2320431,244584;2353127,264309;2354074,264900;2370782,273779;3007032,1320556;3006556,1328809;3019433,1330418;3031834,1338308;3037472,1364936;3058893,1396495;3067913,1397212;3067913,1389592;3077078,1367321;3076931,1362964;3085951,1336336;3098353,1336336;3117519,1325488;3119773,1368881;3114137,1389592;3107372,1409316;3103989,1441862;3102863,1458628;3100608,1475394;3095801,1478198;3096098,1479338;3100704,1476652;3102863,1460600;3103989,1443835;3107372,1411289;3114137,1391564;3119773,1370854;3128793,1376771;3127666,1391564;3125411,1406358;3124283,1433972;3122028,1466517;3116392,1501036;3109627,1537526;3101735,1573030;3087079,1647983;3073550,1654887;3056638,1698281;3052128,1739702;3049873,1745620;3030708,1790986;3025070,1794931;3001395,1843256;3026198,1794931;3031834,1790986;2995757,1880732;2976591,1889609;2972617,1896564;2973210,1897498;2977719,1889608;2996885,1880732;2983356,1914264;2958553,1953713;2946151,1973437;2932622,1993162;2922475,2007955;2907819,2036556;2892035,2064170;2867232,2093757;2842429,2121371;2843462,2119510;2815369,2152931;2754488,2211118;2742503,2227250;2754488,2212104;2815369,2153916;2769145,2215062;2745328,2236883;2726209,2249178;2725175,2250567;2713222,2258611;2712774,2261415;2659785,2308754;2603414,2354121;2600807,2355775;2581993,2376803;2536896,2406390;2494748,2434043;2494596,2434203;2536896,2407377;2581993,2377790;2544788,2410335;2514489,2427594;2493529,2435338;2492926,2435978;2470378,2448798;2461882,2452243;2440503,2467414;2419644,2480358;2388077,2498110;2377930,2499096;2366653,2503481;2364900,2504646;2379057,2500082;2389205,2499096;2348617,2525724;2322686,2537560;2296756,2548408;2278440,2550811;2275334,2552353;2189650,2584897;2185281,2585766;2159210,2600677;2173866,2604622;2119750,2625333;2124260,2611526;2106221,2617443;2089310,2622374;2054359,2632236;2049690,2627334;2032938,2630264;2012644,2634209;1970930,2643085;1969555,2643644;2009263,2635194;2029556,2631250;2046467,2628291;2053231,2633222;2088182,2623360;2105093,2618429;2123132,2612512;2118622,2626319;2071270,2646043;2068949,2645475;2036321,2656891;2009263,2663796;1968675,2672671;1951905,2671439;1916829,2677409;1915686,2679575;1822110,2695355;1800689,2690423;1782650,2690423;1751082,2699300;1722897,2701272;1694711,2702258;1691649,2701111;1665963,2705094;1634958,2700285;1636086,2699300;1641723,2692396;1615793,2689437;1628194,2683520;1665399,2682533;1701477,2681548;1753337,2682533;1789415,2679575;1857060,2666754;1902157,2657878;1935980,2656891;1938333,2655936;1905540,2656892;1860443,2665768;1792797,2678589;1756720,2681548;1704858,2680562;1668781,2681548;1631575,2682534;1632703,2678589;1640595,2668727;1987841,2618429;2223473,2540518;2285481,2511917;2320431,2496137;2356509,2479372;2424154,2443868;2478270,2407377;2579738,2338341;2607923,2318616;2634982,2297906;2675569,2265360;2692481,2240705;2716773,2221226;2716968,2220002;2693609,2238733;2676697,2263388;2636110,2295934;2609051,2316644;2580866,2336369;2479398,2405404;2425282,2441895;2357637,2477399;2321559,2494165;2286609,2509944;2224601,2538545;1988969,2616457;1641723,2666755;1615793,2666755;1612410,2658865;1585352,2657878;1560548,2666755;1488393,2667740;1435405,2665768;1409474,2663796;1383544,2659851;1399164,2645276;1395945,2646043;1337747,2636616;1335064,2637168;1223450,2619416;1179479,2611526;1141147,2605609;1094923,2586870;1037424,2568132;977671,2547421;987818,2540518;1029533,2547421;1047572,2561228;1109579,2577008;1232469,2604622;1262909,2609554;1295605,2614484;1331682,2621388;1371440,2628908;1374523,2628291;1411729,2633223;1412855,2631251;1466972,2633223;1475991,2634209;1559420,2634209;1620301,2636181;1692456,2631251;1701476,2631251;1704858,2639140;1775885,2631251;1823237,2621388;1850295,2617443;1867207,2615471;1904412,2607581;1934853,2601664;1965293,2594760;2021129,2586307;2028429,2583912;1969803,2592787;1939362,2599691;1908923,2605609;1871717,2613499;1854806,2615471;1827748,2619416;1754465,2625333;1704858,2629278;1695839,2629278;1623684,2634209;1562803,2632236;1479374,2632236;1470355,2631251;1435405,2618429;1416238,2629278;1416190,2629363;1432022,2620402;1466973,2633222;1412857,2631250;1413283,2631008;1377906,2626319;1336192,2618429;1300114,2611526;1267418,2606594;1236979,2601664;1114089,2574049;1052081,2558270;1034043,2544463;992327,2537559;930320,2509944;912281,2510931;848017,2482330;836743,2464578;838998,2463592;878458,2482330;917917,2501069;929192,2495151;882968,2468523;844636,2453730;791646,2427101;746549,2401459;675522,2374832;648464,2355107;654100,2353135;681159,2360038;624787,2308754;593220,2286072;563907,2263388;526702,2236760;472586,2184490;468873,2174339;457929,2164765;420725,2129261;416215,2111509;401558,2093757;399812,2091362;382391,2080936;348568,2038528;329403,1999079;327148,1999079;301218,1955685;276414,1912291;250483,1861994;226808,1810711;250483,1845228;274160,1888622;282051,1912291;285313,1916475;281298,1898216;270829,1881595;253787,1848072;233571,1818599;208768,1759426;187518,1698767;180540,1681084;150149,1574967;136709,1497932;136613,1500049;137741,1515829;143377,1552319;150142,1589796;138868,1557250;130976,1515829;121957,1515829;116319,1478352;108428,1454683;101663,1432000;82497,1414248;76860,1414248;71222,1389592;68967,1358032;73477,1313653;75732,1297873;79572,1287050;77705,1262369;80242,1225878;84751,1218482;84751,1214044;75732,1228837;67841,1218975;53184,1201223;50506,1187170;49802,1188402;45292,1227851;41909,1267300;38528,1297873;38528,1360991;39655,1393537;41909,1426082;31763,1456655;29508,1456655;22744,1397482;22744,1336336;28380,1288997;38523,1297868;29508,1288011;27253,1252507;29508,1198264;30635,1183471;34018,1158815;47547,1114435;54288,1084953;52057,1077944;44164,1117393;30635,1161774;27253,1186429;26125,1201223;23871,1255465;26125,1290969;20489,1338308;20489,1399454;27253,1458628;29508,1458628;44164,1514843;52057,1561195;68967,1608534;95603,1710331;97928,1729840;102791,1729840;127595,1782110;136614,1808738;119702,1786055;101663,1750550;100537,1760413;90728,1733815;83625,1734771;75732,1712088;48674,1657845;31763,1609521;30635,1569085;22744,1521746;17106,1474407;4705,1439890;12596,1256452;20489,1209113;13724,1183471;27253,1112463;30635,1095696;39655,1038495;63331,997074;57693,1053289;63329,1043654;66713,1020620;67841,995101;77987,962555;93771,913244;112938,862947;114373,861534;123085,821526;135486,792925;150143,769255;179456,719944;203131,675564;236954,618363;261757,593707;282051,559190;298963,537493;317002,529603;321511,523685;339550,492126;374500,456622;375451,471462;372902,477699;409449,444787;427488,424077;451164,404353;453205,406335;452292,405338;481605,379696;510918,356027;542486,326440;586455,297839;633807,267267;662118,249989;681159,234721;714981,216969;751059,200203;755835,198055;768112,187506;788264,174561;810390,164699;826043,161547;828850,159768;1135509,51283;1146888,49119;1178351,39448;1200055,35626;1211372,35542;1215557,34517;1472609,4931;1545610,4684;1623684,5916;1625138,6870;1663144,2958;1698094,7889;1733045,13806;1751076,17392;1731917,12820;1696966,6903;1662016,1972;16620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952;top:381;width:27718;height:24714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506938,2458077;1493984,2464379;1494760,2464680;1614647,2394097;1572764,2403108;1509940,2410316;1506949,2403108;1550826,2399504;1614647,2394097;1723590,2384665;1721034,2385318;1722345,2385087;942032,2371120;986407,2381483;1005354,2382383;1058206,2405812;1082139,2410316;1083636,2410768;1089120,2405812;1110060,2411218;1131002,2415723;1172264,2424394;1172885,2423833;1220750,2431041;1243686,2434645;1266622,2436447;1313490,2438249;1377311,2437348;1380081,2437348;1386286,2434194;1400247,2430139;1414457,2429914;1424180,2431040;1426797,2437348;1449110,2437348;1442130,2446358;1438141,2450864;1425177,2456270;1401244,2456270;1370331,2454468;1303518,2452666;1253658,2449062;1209781,2443656;1165904,2437348;1099092,2428337;1047237,2413020;1047837,2412626;1017321,2404009;990396,2393197;959483,2384186;927573,2374274;942032,2371120;1529037,2351802;1513802,2353903;1408432,2358711;1443126,2362560;1452102,2360758;1513928,2354451;1524103,2352663;1623708,2338747;1571958,2345883;1589716,2346341;1615270,2342061;1812613,2336663;1650304,2375719;1732441,2359182;772009,2318409;886687,2362560;927573,2374274;958485,2384185;989399,2393196;1016323,2404008;1010340,2408514;994385,2405811;937545,2386889;909623,2376977;881701,2366164;844804,2354451;812894,2341836;787964,2330122;772009,2318409;818878,2295883;873723,2321113;866744,2324717;802923,2296784;818878,2295883;616445,2234611;684255,2268851;698216,2283268;666305,2267950;642372,2254435;616445,2234611;735352,2211491;735362,2211747;738730,2215430;739100,2213887;2191660,2152343;2188038,2152615;2128206,2191361;2069371,2220195;2027488,2242720;2004553,2251731;1980620,2260741;1951701,2274258;1929762,2285971;1897852,2297685;1864944,2308498;1855969,2316607;1842008,2321113;1807106,2326519;1762232,2339134;1721347,2350847;1676472,2362561;1620629,2375176;1541850,2386889;1539856,2389593;1501978,2398149;1502960,2398603;1545023,2389101;1545839,2386889;1624619,2375176;1680462,2362561;1725336,2350847;1766222,2339134;1811095,2326519;1845998,2321113;1822371,2333922;1823062,2333727;1847992,2320211;1861953,2315706;1862883,2315473;1868933,2309398;1901841,2298586;1933752,2286873;1955690,2275158;1984609,2261643;2008542,2252632;2024953,2246186;2033472,2240918;2075355,2218392;2134189,2189559;481652,2139882;485438,2142817;486730,2143412;2198352,2116360;2198010,2116573;2198010,2116830;2199596,2117035;2200005,2116573;2219896,2102910;2214009,2106585;2212968,2107562;2217005,2105228;400229,2057524;437889,2097590;408029,2065213;2290502,2057498;2290413,2057526;2289753,2061609;2273798,2077828;2254851,2096750;2255993,2096511;2273798,2078729;2289753,2062510;2290502,2057498;497697,2037208;499672,2039379;499771,2039082;350192,2016556;376119,2031874;377392,2033229;389207,2035591;416006,2058004;452903,2085036;468859,2104859;477833,2114771;515727,2143605;504758,2151714;469468,2116283;467862,2116573;467862,2116573;501258,2150102;504758,2151714;515728,2143605;610462,2211183;591515,2216589;598495,2221095;570573,2221996;552624,2211183;535672,2199470;493789,2167933;454898,2136396;418998,2104859;402046,2089541;386091,2073322;392074,2066114;412019,2082333;433957,2097650;460881,2123781;463170,2125555;433957,2097650;413015,2082333;393071,2066114;371133,2041785;350192,2016556;2547032,1873289;2546526,1873485;2535634,1897104;2536563,1760405;2510136,1794897;2497172,1816522;2484209,1836345;2453295,1873289;2426371,1910231;2402438,1939967;2400441,1941069;2398808,1943255;2401440,1941769;2425373,1912034;2452298,1875091;2483211,1838148;2496175,1818325;2509138,1796700;2536063,1761558;2616213,1757278;2607862,1774173;2589912,1806611;2607862,1774173;2616213,1757278;2639772,1748043;2626808,1783183;2603873,1821028;2580937,1859773;2559996,1884101;2573957,1858872;2585923,1833642;2594898,1820127;2606864,1802106;2617834,1784085;2639772,1748043;2575226,1670805;2551021,1709297;2550576,1710222;2574954,1671453;2588501,1583624;2559409,1655445;2498211,1768475;2489251,1781275;2489194,1781381;2468252,1813819;2447311,1848961;2423379,1875992;2403434,1906628;2285764,2026468;2246873,2056203;2243142,2058766;2241531,2060239;2225269,2072218;2211971,2085937;2163108,2119277;2155452,2123646;2134655,2138965;2131652,2140728;2127208,2144506;2088318,2167934;2049427,2189559;2044976,2191597;2018642,2207052;2010479,2210773;2002558,2215689;1975633,2229205;1950478,2238119;1894407,2263674;1762864,2308005;1671199,2329302;1745280,2316607;1759241,2313903;1804114,2299486;1832036,2291377;1876911,2270653;1927768,2254434;1960351,2242888;1974637,2235512;1987599,2231909;2005550,2222897;2010266,2219935;2022503,2209382;2049427,2194965;2080058,2181398;2091309,2175141;2130201,2151714;2147153,2137297;2166100,2126484;2214962,2093146;2249865,2063410;2288755,2033676;2406426,1913836;2422620,1888961;2423379,1886804;2449306,1850762;2457283,1839949;2467891,1826655;2471244,1821028;2492185,1788590;2533071,1712000;2572959,1630004;2584676,1596665;2697609,1503857;2694618,1505659;2694618,1505659;2707028,1450455;2706670,1452049;2709576,1455200;2718551,1464211;2724534,1460606;2724685,1459915;2720545,1462409;2710573,1454299;2698140,1348098;2697444,1348133;2696182,1348197;2696612,1352480;2695616,1375007;2691627,1388522;2667694,1422762;2661711,1452497;2655728,1462409;2645756,1505659;2634786,1539899;2622819,1573239;2615839,1599369;2607862,1626400;2614224,1617458;2619828,1598467;2624814,1571435;2636780,1538097;2647750,1503857;2657722,1460606;2663705,1450694;2669688,1420960;2693621,1386720;2677666,1456101;2665700,1513768;2638775,1587654;2633448,1595141;2631171,1606352;2623817,1625500;2595895,1680463;2582931,1709297;2574954,1724615;2564982,1740834;2538058,1784085;2509138,1826434;2472242,1883201;2431356,1939066;2404432,1970602;2375513,2001238;2365541,2013853;2354572,2026468;2337619,2039082;2309893,2066821;2310694,2069718;2281776,2096750;2250862,2116573;2225932,2134594;2202315,2150189;2205988,2149912;2231915,2132792;2256846,2114771;2287759,2094948;2316678,2067916;2315681,2064312;2343602,2036380;2360555,2023765;2371524,2011150;2381496,1998536;2410415,1967900;2437339,1936362;2478225,1880497;2515121,1823731;2544041,1781381;2570965,1738131;2580937,1721912;2588914,1706594;2601879,1677761;2629800,1622796;2640769,1585853;2667694,1511967;2679661,1454300;2695616,1384918;2699213,1372731;2696612,1372303;2697609,1349777;2719548,1329053;2707935,1372772;2707936,1372772;2719549,1329054;2728523,1320042;2722540,1331756;2722540,1331756;2721168,1356309;2720545,1379512;2710573,1407238;2710573,1410405;2722540,1379512;2724534,1331755;2729184,1322654;2685643,1281296;2679108,1295254;2676668,1315537;2673522,1306061;2672372,1307399;2675672,1317339;2673677,1331756;2677666,1343470;2680758,1343314;2678663,1337162;2680657,1322745;2685643,1281296;2769409,1256968;2771403,1257869;2770406,1295713;2771403,1321844;2768411,1369600;2765420,1396631;2756445,1436278;2753454,1469617;2738495,1530889;2724534,1584050;2699605,1593962;2701599,1588556;2705588,1550712;2720545,1511065;2732512,1504759;2732512,1504758;2745476,1436278;2752456,1403840;2758439,1370501;2763426,1338964;2765420,1309230;2766417,1284000;2768411,1270484;2769409,1256968;140447,839181;140943,839405;140991,839279;200611,710030;178673,746972;160723,760489;160680,761351;158944,795846;158994,795764;160723,761389;178673,747873;200611,710930;201359,711381;201733,710705;212577,631638;198616,640648;177675,680295;182466,683758;182622,683150;178673,680295;199614,640648;211976,632670;289362,580278;288102,581189;282756,599764;279390,609112;187647,760489;174683,797431;162716,835276;136789,914568;119837,968631;111860,1009179;107871,1029903;104879,1050628;95904,1106493;92912,1140733;97899,1176775;100235,1157137;99893,1150644;103882,1112800;112856,1056935;119974,1049216;130311,986713;129809,975840;139661,950321;145523,928894;143770,932589;137787,930787;122828,969533;123826,991158;116845,1032607;115848,1039815;105876,1050628;108867,1029903;112856,1009179;120834,968631;137787,914568;163714,835276;175681,797431;188644,760489;280387,609112;289362,580278;307313,490173;307312,490173;312297,493777;312297,493776;487001,361887;486809,362026;486228,362619;478082,370332;476023,373040;474679,374412;468859,382046;408030,446922;391077,464943;374125,483865;299195,558697;375121,482964;392073,464042;409026,446021;469855,381145;476023,373040;486228,362619;512315,299754;503708,302463;497307,304611;495784,306357;484814,315368;456892,331587;437946,350509;419996,369431;408030,379343;407622,378883;396312,391170;377116,412682;346203,443318;351189,448723;351284,448648;347200,444219;378113,413583;409026,379343;420993,369432;438943,350509;457889,331588;485811,315369;496780,306358;508747,302304;512524,301244;1956687,136960;2007544,157684;2029482,173903;1980620,152277;1956687,136960;1791151,71183;1831039,79292;1886883,104521;1791151,71183;1190835,65214;1169894,67579;1125019,72985;1081142,81995;1062196,87402;1040257,92808;992251,101329;983416,104522;922587,123444;862755,145069;820872,162190;792950,172101;724143,200934;691236,219857;659325,238779;608467,273019;560601,307259;514791,343369;518719,347806;528442,341781;536717,336207;566585,312665;614450,278425;665307,244185;697218,225262;730126,206341;798933,177507;825858,164892;867740,147772;927573,126146;988401,107225;1013954,102690;1026297,98878;1194305,66128;1547459,45841;1568774,47755;1597694,56766;1575755,54063;1529884,45953;1547459,45841;1663509,38745;1704394,41447;1754254,59469;1692427,49557;1663509,38745;1329945,38520;1214767,44151;1134991,54062;1097097,63073;1064189,73885;1018318,79292;844804,139663;781981,164892;763033,171199;746081,179309;714171,194627;664311,218054;626417,245085;516724,322576;493801,340588;471374,359090;471850,359520;299334,542433;264431,585684;248476,611815;232521,636142;202605,686601;170063,732936;169697,734358;158728,761389;150750,774004;148756,775806;139906,802387;137787,818156;135792,840682;121832,877626;108867,914568;94907,968631;86929,1018190;81943,1067747;88923,1033507;89570,1030682;90918,1017288;98895,967731;101393,968484;101610,967647;98896,966829;112857,912766;125820,875823;139717,839049;138785,838880;140779,816354;151748,774004;159725,761389;159993,760731;170695,734358;203602,687503;233518,637044;249474,612716;265429,586585;300332,543334;472847,360421;518719,322577;628411,245086;666305,218055;716165,194627;748076,179309;765029,171200;783975,164892;846799,139663;1020313,79293;1066184,73886;1099092,63074;1136985,54063;1216762,44151;1331939,38857;1424515,41664;1470051,0;1516920,2703;1564785,7208;1596696,14417;1617638,23427;1643565,18922;1682455,27032;1706388,33338;1705392,34240;1704394,40547;1663509,37844;1649548,34240;1635587,31536;1608662,26130;1581738,20724;1553817,17120;1522904,17120;1497973,17120;1459083,17120;1457256,16593;1440135,24328;1446119,33338;1505951,44151;1479325,44571;1479774,44602;1507945,44151;1531878,46855;1577750,54964;1599688,57667;1636585,64876;1674479,72084;1711375,80193;1748272,90105;1766222,94610;1784171,100016;1784403,100207;1797275,102213;1828468,112687;1832825,118652;1834031,118939;1861953,128850;1885886,137861;1909819,147773;1927769,156783;1939735,162190;1952698,168496;1996575,191023;2052419,223461;2081338,241482;2082175,242022;2096954,250135;2659716,1206509;2659295,1214050;2670685,1215520;2681654,1222728;2686640,1247056;2705587,1275890;2713565,1276546;2713565,1269583;2721672,1249236;2721542,1245255;2729520,1220926;2740489,1220926;2757441,1211015;2759436,1250662;2754450,1269583;2748467,1287604;2745475,1317339;2744478,1332657;2742484,1347975;2738231,1350537;2738495,1351579;2742569,1349125;2744478,1334459;2745475,1319142;2748467,1289406;2754450,1271385;2759436,1252464;2767413,1257870;2766417,1271385;2764422,1284902;2763425,1310131;2761430,1339865;2756445,1371403;2750461,1404741;2743481,1437179;2730517,1505659;2718551,1511967;2703592,1551613;2699604,1589457;2697609,1594864;2680657,1636312;2675671,1639916;2654730,1684068;2676668,1639916;2681654,1636312;2649743,1718308;2632791,1726418;2629276,1732772;2629800,1733625;2633789,1726417;2650741,1718308;2638775,1748943;2616836,1784986;2605867,1803007;2593901,1821028;2584926,1834543;2571962,1860674;2558002,1885903;2536063,1912935;2514125,1938165;2515039,1936464;2490191,1966998;2436342,2020161;2425739,2034899;2436342,2021061;2490191,1967899;2449306,2023764;2428239,2043700;2411327,2054933;2410414,2056203;2399841,2063552;2399446,2066114;2352577,2109365;2302716,2150813;2300410,2152325;2283770,2171537;2243882,2198568;2206601,2223833;2206468,2223979;2243882,2199470;2283770,2172438;2250862,2202173;2224062,2217941;2205523,2225016;2204990,2225601;2185046,2237314;2177530,2240461;2158622,2254322;2140173,2266148;2112251,2282367;2103277,2283268;2093300,2287275;2091750,2288338;2104273,2284169;2113249,2283268;2077349,2307596;2054413,2318410;2031478,2328321;2015278,2330517;2012530,2331925;1936743,2361659;1932879,2362453;1909819,2376076;1922782,2379680;1874916,2398603;1878905,2385988;1862950,2391395;1847992,2395899;1817079,2404910;1812948,2400431;1798131,2403108;1780181,2406712;1743285,2414822;1742069,2415333;1777190,2407613;1795140,2404008;1810098,2401306;1816081,2405811;1846995,2396800;1861952,2392295;1877907,2386889;1873919,2399504;1832036,2417525;1829983,2417005;1801123,2427436;1777190,2433744;1741291,2441853;1726458,2440727;1695433,2446182;1694422,2448161;1611654,2462577;1592707,2458072;1576752,2458072;1548830,2466182;1523901,2467984;1498970,2468884;1496261,2467836;1473542,2471475;1446119,2467082;1447116,2466182;1452102,2459874;1429167,2457171;1440135,2451765;1473044,2450863;1504954,2449963;1550825,2450863;1582735,2448161;1642567,2436446;1682455,2428337;1712372,2427436;1714453,2426563;1685448,2427437;1645559,2435546;1585727,2447260;1553817,2449963;1507945,2449062;1476035,2449963;1443126,2450864;1444124,2447260;1451104,2438249;1758243,2392295;1966659,2321113;2021505,2294982;2052419,2280565;2084329,2265247;2144161,2232809;2192027,2199470;2281776,2136396;2306705,2118375;2330638,2099453;2366537,2069718;2381496,2047192;2402982,2029396;2403155,2028277;2382494,2045390;2367535,2067916;2331636,2097651;2307703,2116573;2282773,2134594;2193025,2197668;2145159,2231007;2085327,2263445;2053416,2278763;2022503,2293179;1967657,2319310;1759241,2390493;1452102,2436447;1429167,2436447;1426175,2429239;1402242,2428337;1380303,2436447;1316482,2437348;1269614,2435546;1246678,2433744;1223743,2430139;1237558,2416824;1234711,2417525;1183236,2408912;1180862,2409416;1082140,2393197;1043248,2385988;1009343,2380582;968458,2363462;917600,2346342;864749,2327419;873723,2321113;910621,2327419;926576,2340034;981422,2354451;1090117,2379680;1117041,2384186;1145961,2388691;1177871,2394999;1213037,2401870;1215764,2401306;1248672,2405812;1249669,2404009;1297535,2405812;1305512,2406712;1379305,2406712;1433154,2408514;1496975,2404009;1504953,2404009;1507945,2411218;1570769,2404009;1612651,2394999;1636584,2391395;1651543,2389593;1684450,2382384;1711375,2376978;1738299,2370670;1787686,2362947;1794143,2360759;1742289,2368868;1715364,2375176;1688440,2380582;1655531,2387790;1640574,2389593;1616641,2393197;1551822,2398603;1507945,2402207;1499968,2402207;1436147,2406712;1382298,2404910;1308504,2404910;1300527,2404009;1269614,2392295;1252661,2402207;1252618,2402285;1266622,2394097;1297536,2405811;1249670,2404008;1250047,2403788;1218756,2399504;1181860,2392295;1149950,2385988;1121030,2381483;1094106,2376978;985410,2351748;930565,2337331;914609,2324717;877712,2318409;822867,2293179;806911,2294081;750070,2267950;740098,2251731;742093,2250830;776995,2267950;811897,2285070;821869,2279664;780984,2255335;747079,2241820;700210,2217491;660322,2194064;597498,2169736;573566,2151715;578551,2149912;602484,2156219;552624,2109365;524702,2088641;498775,2067916;465868,2043588;418002,1995832;414718,1986557;405038,1977811;372130,1945373;368142,1929154;355177,1912935;353633,1910747;338224,1901221;308308,1862476;291356,1826434;289362,1826434;266427,1786788;244488,1747141;221552,1701188;200611,1654333;221552,1685870;242494,1725516;249474,1747141;252358,1750964;248808,1734282;239547,1719097;224473,1688467;206593,1661541;184655,1607478;165861,1552062;159688,1535901;132807,1438949;120919,1368567;120834,1370501;121832,1384918;126817,1418257;132800,1452497;122828,1422762;115848,1384918;107871,1384918;102884,1350678;95904,1329053;89921,1308329;72968,1292110;67983,1292110;62996,1269583;61002,1240750;64990,1200203;66985,1185786;70381,1175897;68730,1153348;70974,1120008;74963,1113251;74963,1109196;66985,1122712;60005,1113702;47041,1097483;44673,1084643;44050,1085768;40061,1121811;37069,1157853;34078,1185786;34078,1243452;35074,1273187;37069,1302922;28094,1330855;26100,1330855;20117,1276792;20117,1220926;25102,1177676;34073,1185781;26100,1176775;24106,1144337;26100,1094779;27097,1081264;30089,1058737;42055,1018190;48018,991254;46044,984850;39063,1020893;27097,1061440;24106,1083966;23108,1097483;21114,1147040;23108,1179478;18122,1222728;18122,1278594;24106,1332657;26100,1332657;39063,1384017;46044,1426366;61002,1469617;84561,1562623;86617,1580447;90919,1580447;112857,1628202;120835,1652531;105876,1631807;89921,1599369;88924,1608379;80248,1584079;73966,1584952;66985,1564228;43052,1514670;28094,1470518;27097,1433575;20117,1390324;15130,1347074;4162,1315537;11141,1147942;18122,1104691;12139,1081264;24106,1016388;27097,1001069;35074,948808;56016,910964;51030,962325;56014,953521;59007,932477;60005,909162;68979,879427;82940,834374;99893,788421;101163,787130;108869,750577;119837,724446;132801,702820;158729,657768;179669,617221;209586,564960;231524,542433;249474,510897;264432,491073;280388,483865;284376,478459;300332,449625;331244,417187;332086,430745;329831,436444;362157,406374;378113,387453;399054,369432;400858,371243;400052,370332;425979,346905;451907,325280;479828,298248;518719,272117;560601,244185;585643,228399;602484,214450;632400,198231;664311,182913;668535,180950;679394,171313;697219,159486;716789,150475;730634,147596;733117,145970;1004357,46854;1014420,44877;1042250,36041;1061447,32550;1071457,32473;1075159,31536;1302521,4505;1367090,4280;1436147,5405;1437432,6277;1471049,2703;1501962,7207;1532876,12614;1548825,15890;1531878,11713;1500964,6307;1470051,1802;147005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1809;top:2337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19;height:2192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7967,2180132;1197583,2185721;1198205,2185988;1294306,2123386;1260733,2131378;1210373,2137771;1207975,2131378;1243147,2128181;1294306,2123386;1381637,2115021;1379586,2115599;1380637,2115395;755136,2103007;790707,2112198;805895,2112997;848261,2133776;867446,2137771;868646,2138172;873042,2133776;889828,2138571;906615,2142566;939692,2150257;940188,2149759;978558,2156153;996943,2159349;1015328,2160948;1052898,2162546;1104057,2161746;1106278,2161746;1111252,2158949;1122443,2155353;1133834,2155153;1141628,2156152;1143726,2161746;1161611,2161746;1156016,2169738;1152819,2173734;1142427,2178529;1123242,2178529;1098462,2176931;1044904,2175333;1004936,2172136;969764,2167341;934592,2161746;881036,2153755;839469,2140169;839950,2139820;815488,2132178;793905,2122588;769125,2114596;743545,2105805;755136,2103007;1225682,2085874;1213469,2087737;1129004,2092001;1156815,2095415;1164010,2093817;1213570,2088223;1221726,2086637;1301570,2074295;1260087,2080624;1274322,2081030;1294806,2077234;1452997,2072446;1322890,2107086;1388731,2092419;618845,2056256;710771,2095415;743545,2105805;768325,2114595;793106,2122587;814688,2132177;809892,2136173;797102,2133775;751539,2116993;729157,2108202;706775,2098612;677198,2088223;651618,2077035;631635,2066645;618845,2056256;656415,2036278;700380,2058654;694785,2061851;643625,2037076;656415,2036278;494144,1981934;548501,2012303;559692,2025089;534112,2011503;514928,1999516;494144,1981934;589461,1961428;589469,1961655;592168,1964922;592465,1963553;1756842,1908968;1753939,1909210;1705977,1943574;1658814,1969148;1625241,1989126;1606856,1997118;1587672,2005110;1564490,2017098;1546904,2027486;1521324,2037876;1494946,2047466;1487751,2054658;1476560,2058654;1448583,2063449;1412611,2074638;1379837,2085026;1343866,2095416;1299102,2106604;1235952,2116993;1234354,2119391;1203991,2126980;1204778,2127383;1238496,2118955;1239150,2116993;1302300,2106604;1347064,2095416;1383035,2085026;1415809,2074638;1451780,2063449;1479758,2058654;1460819,2070016;1461372,2069843;1481357,2057855;1492548,2053859;1493293,2053653;1498143,2048265;1524522,2038675;1550102,2028286;1567688,2017896;1590869,2005909;1610054,1997918;1623209,1992200;1630038,1987528;1663611,1967549;1710773,1941976;386094,1897916;389129,1900519;390165,1901047;1762207,1877054;1761933,1877243;1761933,1877471;1763203,1877652;1763531,1877243;1779477,1865125;1774757,1868385;1773923,1869251;1777159,1867181;320825,1824871;351015,1860409;327077,1831690;1836074,1824848;1836003,1824873;1835474,1828494;1822684,1842879;1807496,1859661;1808411,1859451;1822684,1843678;1835474,1829293;1836074,1824848;398956,1806852;400539,1808779;400618,1808515;280715,1788535;301498,1802121;302519,1803323;311990,1805418;333472,1825297;363049,1849272;375839,1866853;383033,1875645;413408,1901218;404616,1908410;376327,1876985;375040,1877243;401810,1906980;404616,1908410;413409,1901218;489348,1961155;474161,1965950;479756,1969946;457374,1970745;442985,1961155;429396,1950766;395823,1922795;364648,1894825;335871,1866853;322282,1853268;309492,1838883;314288,1832490;330275,1846875;347861,1860460;369444,1883636;371278,1885209;347861,1860460;331074,1846875;315087,1832490;297501,1810912;280715,1788535;2041709,1661468;2041304,1661642;2032574,1682590;2033317,1561348;2012133,1591940;2001741,1611120;1991350,1628702;1966569,1661468;1944987,1694233;1925802,1720606;1924203,1721584;1922893,1723523;1925002,1722205;1944187,1695832;1965770,1663066;1990550,1630301;2000942,1612719;2011334,1593539;2032917,1562371;2116050,1550384;2105658,1581551;2087273,1615116;2068888,1649481;2052101,1671058;2063293,1648681;2072885,1626305;2080079,1614317;2089671,1598334;2098464,1582351;2116050,1550384;2064310,1481880;2044907,1516019;2044550,1516840;2064091,1482454;2074951,1404556;2051631,1468257;2002575,1568506;1995392,1579859;1995346,1579953;1978559,1608723;1961773,1639891;1942588,1663866;1926601,1691037;1832276,1797326;1801101,1823699;1798110,1825973;1796820,1827278;1783784,1837903;1773124,1850071;1733955,1879641;1727817,1883517;1711147,1897103;1708740,1898667;1705177,1902018;1674003,1922796;1642827,1941976;1639259,1943784;1618151,1957491;1611607,1960791;1605258,1965151;1583674,1977139;1563509,1985046;1518564,2007711;1413118,2047029;1339639,2065918;1399022,2054658;1410213,2052260;1446184,2039473;1468566,2032281;1504538,2013900;1545305,1999515;1571424,1989275;1582875,1982733;1593266,1979537;1607655,1971545;1611436,1968918;1621245,1959558;1642827,1946771;1667381,1934738;1676400,1929188;1707576,1908410;1721165,1895623;1736353,1886033;1775521,1856465;1803499,1830092;1834674,1803720;1928999,1697430;1941980,1675368;1942588,1673455;1963372,1641488;1969767,1631898;1978270,1620108;1980958,1615116;1997744,1586346;2030518,1518417;2062493,1445693;2071885,1416123;2162413,1333809;2160015,1335408;2160015,1335408;2169963,1286446;2169676,1287860;2172005,1290654;2179200,1298646;2183996,1295449;2184117,1294836;2180798,1297048;2172805,1289855;2162838,1195663;2162280,1195694;2161269,1195750;2161614,1199549;2160815,1219529;2157617,1231516;2138433,1261884;2133636,1288257;2128840,1297048;2120847,1335408;2112053,1365776;2102461,1395346;2096866,1418521;2090471,1442496;2095571,1434566;2100063,1417722;2104060,1393747;2113652,1364178;2122445,1333809;2130439,1295449;2135235,1286658;2140031,1260286;2159216,1229918;2146426,1291453;2136834,1342600;2115251,1408132;2110982,1414772;2109156,1424715;2103261,1441697;2080879,1490446;2070486,1516019;2064091,1529606;2056098,1543991;2034515,1582351;2011334,1619911;1981758,1670259;1948983,1719807;1927401,1747778;1904219,1774950;1896225,1786138;1887433,1797326;1873843,1808515;1851618,1833116;1852260,1835686;1829079,1859661;1804298,1877243;1784315,1893226;1765383,1907058;1768327,1906813;1789111,1891628;1809095,1875645;1833875,1858063;1857057,1834088;1856257,1830891;1878639,1806118;1892229,1794929;1901022,1783741;1909015,1772553;1932197,1745381;1953780,1717410;1986554,1667861;2016130,1617514;2039312,1579953;2060894,1541593;2068888,1527208;2075283,1513622;2085675,1488049;2108057,1439299;2116849,1406534;2138433,1341002;2148025,1289856;2160815,1228319;2163698,1217510;2161614,1217131;2162413,1197152;2179999,1178771;2170691,1217546;2170692,1217546;2179999,1178772;2187193,1170779;2182397,1181169;2181299,1202946;2180798,1223524;2172805,1248115;2172805,1250924;2182397,1223524;2183996,1181168;2187723,1173096;2152820,1136415;2147583,1148793;2145626,1166784;2143105,1158379;2142182,1159566;2144827,1168382;2143229,1181169;2146426,1191558;2148904,1191420;2147225,1185963;2148824,1173176;2152820,1136415;2219968,1114838;2221566,1115636;2220766,1149201;2221566,1172378;2219168,1214733;2216770,1238708;2209575,1273871;2207178,1303441;2195187,1357784;2183996,1404935;2164012,1413726;2165611,1408931;2168808,1375366;2180798,1340203;2190391,1334609;2190391,1334608;2200783,1273871;2206378,1245101;2211174,1215533;2215171,1187561;2216770,1161189;2217569,1138813;2219168,1126825;2219968,1114838;112583,744291;112981,744490;113018,744378;160811,629744;143225,662509;128836,674497;128802,675262;127410,705856;127451,705783;128836,675296;143225,663308;160811,630542;161410,630942;161709,630343;170402,560216;159211,568207;142425,603371;146265,606442;146390,605903;143225,603371;160011,568207;169920,561131;231953,514664;230944,515472;226658,531946;223960,540237;150419,674497;140026,707262;130434,740827;109651,811154;96062,859104;89667,895067;86470,913448;84071,931829;76877,981377;74479,1011745;78476,1043712;80349,1026294;80075,1020536;83272,986971;90466,937423;96172,930577;104458,875141;104056,865497;111953,842863;116651,823860;115247,827137;110450,825539;98460,859904;99259,879084;93663,915845;92864,922239;84871,931829;87269,913448;90466,895067;96861,859104;110450,811154;131234,740827;140826,707262;151217,674497;224759,540237;231953,514664;246343,434747;246342,434747;250338,437944;250338,437943;390382,320967;390228,321090;389761,321618;383233,328457;381582,330858;380504,332076;375839,338847;327078,396387;313488,412370;299900,429152;239810,495552;300699,428354;314287,411571;327877,395587;376638,338047;381582,330858;389761,321618;410673,265860;403774,268263;398643,270167;397422,271716;388628,279708;366246,294093;351059,310876;336670,327658;327078,336449;326752,336041;317685,346938;302297,366019;277518,393190;281514,397984;281590,397917;278316,393989;303096,366817;327877,336449;337469,327658;351858,310876;367045,294093;389427,279708;398221,271717;407813,268121;410841,267181;1568487,121473;1609254,139854;1626840,154239;1587672,135059;1568487,121473;1435793,63134;1467767,70326;1512532,92703;1435793,63134;954578,57840;937791,59937;901819,64732;866647,72724;851460,77519;833874,82314;795392,89872;788310,92703;739549,109485;691587,128665;658014,143850;635632,152640;580475,178214;554097,194997;528517,211779;487749,242147;449380,272516;412658,304543;415807,308478;423601,303134;430235,298190;454176,277311;492546,246942;533313,216574;558892,199791;585272,183009;640427,157435;662010,146247;695584,131063;743545,111883;792306,95100;812789,91078;822683,87698;957359,58651;1240449,40657;1257535,42355;1280717,50347;1263131,47950;1226360,40757;1240449,40657;1333474,34364;1366248,36761;1406216,52744;1356656,43954;1333474,34364;1066088,34164;973762,39159;909813,47949;879437,55941;853057,65531;816287,70326;677198,123870;626838,146247;611650,151841;598061,159034;572482,172619;532514,193398;502138,217373;414208,286101;395832,302076;377855,318486;378236,318867;239947,481098;211969,519458;199179,542634;186389,564211;162409,608964;136323,650061;136030,651321;127237,675296;120842,686484;119243,688082;112149,711658;110450,725644;108852,745622;97661,778389;87269,811154;76077,859104;69683,903059;65686,947013;71281,916644;71800,914138;72880,902259;79275,858305;81277,858973;81451,858231;79276,857506;90467,809556;100858,776790;111998,744174;111250,744024;112849,724045;121642,686484;128036,675296;128251,674712;136830,651321;163208,609764;187189,565011;199979,543434;212769,520257;240747,481897;379036,319667;415807,286102;503737,217373;534112,193398;574080,172620;599660,159034;613250,151842;628437,146247;678797,123870;817886,70327;854657,65532;881036,55942;911411,47950;975360,39159;1067687,34464;1141896,36953;1178398,0;1215968,2397;1254337,6393;1279917,12787;1296704,20778;1317487,16782;1348662,23975;1367847,29569;1367048,30368;1366248,35962;1333474,33565;1322283,30368;1311092,27970;1289509,23175;1267927,18380;1245545,15184;1220765,15184;1200780,15184;1169606,15184;1168141,14716;1154417,21577;1159214,29569;1207175,39159;1185832,39531;1186192,39559;1208774,39159;1227959,41557;1264729,48749;1282315,51147;1311892,57540;1342268,63933;1371844,71125;1401421,79917;1415809,83912;1430198,88707;1430383,88877;1440701,90655;1465706,99945;1469199,105236;1470166,105490;1492548,114280;1511733,122272;1530917,131063;1545306,139055;1554898,143850;1565290,149444;1600461,169423;1645226,198193;1668408,214177;1669079,214656;1680926,221851;2132038,1070084;2131700,1076772;2140830,1078076;2149623,1084469;2153620,1106046;2168807,1131620;2175203,1132201;2175203,1126026;2181701,1107979;2181597,1104449;2187992,1082871;2196786,1082871;2210374,1074081;2211973,1109244;2207977,1126026;2203180,1142009;2200782,1168382;2199983,1181968;2198384,1195554;2194976,1197826;2195187,1198750;2198452,1196573;2199983,1183566;2200782,1169981;2203180,1143608;2207977,1127624;2211973,1110842;2218368,1115637;2217569,1127624;2215970,1139612;2215170,1161989;2213572,1188361;2209575,1216332;2204779,1245901;2199183,1274671;2188792,1335408;2179200,1341002;2167209,1376166;2164011,1409731;2162413,1414526;2148824,1451287;2144827,1454484;2128040,1493643;2145626,1454484;2149623,1451287;2124043,1524011;2110454,1531204;2107636,1536840;2108057,1537597;2111254,1531203;2124843,1524011;2115251,1551183;2097665,1583150;2088872,1599133;2079280,1615116;2072085,1627103;2061694,1650280;2050503,1672656;2032917,1696631;2015331,1719008;2016063,1717499;1996145,1744581;1952980,1791733;1944482,1804804;1952980,1792531;1996145,1745380;1963372,1794928;1946485,1812611;1932929,1822573;1932196,1823699;1923721,1830218;1923404,1832490;1885833,1870850;1845865,1907611;1844017,1908952;1830678,1925992;1798703,1949967;1768819,1972374;1768712,1972505;1798703,1950766;1830678,1926791;1804298,1953163;1782816,1967149;1767955,1973424;1767528,1973943;1751540,1984331;1745517,1987123;1730358,1999416;1715570,2009905;1693187,2024290;1685994,2025089;1677997,2028643;1676755,2029586;1686793,2025888;1693987,2025089;1665210,2046666;1646824,2056257;1628440,2065048;1615453,2066995;1613251,2068244;1552500,2094616;1549402,2095320;1530917,2107403;1541309,2110600;1502939,2127383;1506137,2116194;1493347,2120989;1481357,2124985;1456576,2132976;1453266,2129004;1441388,2131378;1426999,2134575;1397423,2141768;1396448,2142221;1424602,2135374;1438990,2132177;1450980,2129780;1455776,2133775;1480557,2125784;1492547,2121788;1505337,2116993;1502139,2128181;1468566,2144165;1466921,2143704;1443786,2152955;1424602,2158550;1395825,2165742;1383935,2164743;1359065,2169581;1358254,2171336;1291908,2184123;1276719,2180127;1263930,2180127;1241547,2187320;1221564,2188918;1201579,2189717;1199408,2188787;1181196,2192015;1159214,2188119;1160013,2187320;1164010,2181725;1145625,2179328;1154417,2174533;1180797,2173734;1206376,2172935;1243146,2173734;1268726,2171336;1316687,2160947;1348662,2153755;1372643,2152955;1374311,2152181;1351060,2152956;1319086,2160148;1271124,2170538;1245545,2172935;1208774,2172136;1183194,2172935;1156815,2173734;1157615,2170538;1163210,2162546;1409413,2121788;1576481,2058654;1620445,2035478;1645226,2022691;1670805,2009106;1718767,1980336;1757136,1950766;1829079,1894825;1849063,1878841;1868247,1862059;1897024,1835686;1909015,1815708;1926239,1799923;1926377,1798931;1909815,1814109;1897824,1834088;1869047,1860461;1849862,1877243;1829879,1893226;1757936,1949168;1719567,1978738;1671605,2007508;1646026,2021093;1621245,2033880;1577280,2057056;1410213,2120190;1164010,2160948;1145625,2160948;1143226,2154554;1124042,2153755;1106456,2160948;1055296,2161746;1017727,2160148;999341,2158550;980956,2155353;992031,2143543;989749,2144165;948486,2136526;946583,2136973;867447,2122588;836271,2116194;809093,2111399;776320,2096215;735552,2081031;693186,2064248;700380,2058654;729957,2064248;742746,2075436;786711,2088223;873842,2110600;895424,2114596;918606,2118591;944186,2124186;972374,2130280;974560,2129780;1000940,2133776;1001739,2132178;1040108,2133776;1046503,2134575;1105656,2134575;1148821,2136173;1199981,2132178;1206375,2132178;1208774,2138571;1259133,2132178;1292707,2124186;1311891,2120989;1323882,2119391;1350261,2112998;1371844,2108203;1393426,2102608;1433015,2095758;1438191,2093818;1396625,2101010;1375041,2106604;1353459,2111399;1327080,2117793;1315090,2119391;1295905,2122588;1243946,2127383;1208774,2130579;1202379,2130579;1151220,2134575;1108054,2132976;1048902,2132976;1042507,2132178;1017727,2121788;1004137,2130579;1004103,2130648;1015328,2123386;1040109,2133775;1001740,2132177;1002042,2131981;976959,2128181;947383,2121788;921803,2116194;898622,2112198;877039,2108203;789908,2085826;745944,2073039;733154,2061851;703577,2056256;659613,2033880;646823,2034679;601259,2011503;593265,1997118;594864,1996319;622842,2011503;650819,2026688;658813,2021893;626039,2000315;598861,1988328;561291,1966750;529316,1945971;478957,1924394;459772,1908411;463769,1906813;482953,1912406;442985,1870850;420603,1852469;399820,1834088;373441,1812511;335072,1770155;332439,1761929;324679,1754171;298301,1725401;295104,1711016;284711,1696631;283474,1694691;271122,1686242;247141,1651878;233552,1619911;231953,1619911;213569,1584748;195983,1549584;177597,1508827;160811,1467271;177597,1495241;194384,1530404;199979,1549584;202292,1552975;199445,1538179;192022,1524710;179939,1497546;165606,1473663;148020,1425713;132953,1376559;128006,1362230;106458,1276241;96929,1213817;96861,1215533;97661,1228319;101657,1257889;106453,1288257;98460,1261884;92864,1228319;86470,1228319;82472,1197951;76877,1178771;72081,1160391;58491,1146006;54495,1146006;50498,1126026;48899,1100453;52097,1064491;53695,1051704;56418,1042934;55094,1022934;56893,993364;60090,987371;60090,983774;53695,995762;48100,987770;37708,973385;35810,961997;35310,962996;32113,994963;29714,1026929;27317,1051704;27317,1102850;28116,1129223;29714,1155595;22521,1180369;20922,1180369;16126,1132419;16126,1082871;20122,1044511;27313,1051700;20922,1043712;19323,1014942;20922,970988;21721,959000;24119,939021;33712,903059;38491,879169;36909,873489;31313,905456;21721,941419;19323,961398;18523,973385;16925,1017339;18523,1046109;14527,1084469;14527,1134018;19323,1181968;20922,1181968;31313,1227521;36909,1265081;48899,1303441;67784,1385930;69432,1401739;72881,1401739;90467,1444094;96862,1465672;84871,1447291;72081,1418521;71282,1426513;64327,1404960;59291,1405734;53695,1387354;34511,1343399;22521,1304241;21721,1271474;16126,1233114;12128,1194754;3336,1166784;8931,1018139;14527,979779;9731,959000;19323,901460;21721,887874;28116,841522;44903,807957;40906,853510;44901,845702;47300,827038;48100,806359;55294,779986;66485,740028;80075,699271;81093,698125;87269,665706;96062,642529;106454,623349;127237,583391;144024,547429;168005,501077;185590,481098;199979,453127;211970,435546;224760,429152;227957,424357;240747,398784;265527,370014;266201,382039;264394,387093;290307,360424;303096,343642;319883,327658;321330,329265;320683,328457;341467,307679;362250,288499;384632,264524;415807,241348;449380,216574;469453,202573;482953,190201;506934,175816;532514,162230;535900,160490;544604,151942;558893,141452;574581,133460;585679,130906;587669,129464;805096,41556;813163,39802;835471,31966;850860,28869;858883,28801;861851,27970;1044105,3995;1095864,3796;1151220,4794;1152251,5567;1179198,2397;1203978,6392;1228758,11187;1241543,14093;1227959,10389;1203178,5594;1178398,1598;1178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67;height:16745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460,1665414;914530,1669684;915005,1669887;988393,1622065;962755,1628170;924297,1633054;922466,1628170;949325,1625728;988393,1622065;1055082,1615675;1053516,1616117;1054319,1615961;576657,1606498;603821,1613519;615419,1614129;647772,1630002;662422,1633054;663339,1633360;666696,1630002;679514,1633665;692334,1636717;717592,1642592;717972,1642212;747272,1647096;761312,1649538;775352,1650759;804042,1651980;843110,1651369;844805,1651369;848604,1649232;857150,1646485;865848,1646332;871800,1647095;873402,1651369;887061,1651369;882788,1657474;880346,1660527;872410,1664189;857760,1664189;838837,1662968;797938,1661748;767416,1659306;740557,1655643;713698,1651369;672800,1645264;641058,1634886;641425,1634619;622745,1628781;606263,1621455;587340,1615350;567806,1608635;576657,1606498;935988,1593409;926661,1594833;862160,1598090;883398,1600698;888892,1599477;926739,1595204;932967,1593993;993939,1584564;962261,1589399;973132,1589709;988774,1586810;1109576,1583152;1010221,1609613;1060500,1598409;472579,1570785;542778,1600698;567806,1608635;586729,1615350;605653,1621455;622134,1628781;618471,1631833;608704,1630002;573910,1617182;556818,1610466;539726,1603140;517140,1595204;497606,1586657;482346,1578721;472579,1570785;501269,1555523;534843,1572616;530570,1575058;491502,1556133;501269,1555523;377352,1514009;418861,1537208;427407,1546976;407873,1536597;393223,1527440;377352,1514009;450140,1498344;450146,1498518;452207,1501014;452434,1499968;1341607,1458270;1339390,1458455;1302764,1484706;1266748,1504242;1241110,1519504;1227071,1525608;1212420,1531713;1194718,1540871;1181288,1548807;1161754,1556744;1141610,1564069;1136116,1569564;1127570,1572616;1106205,1576279;1078736,1584826;1053708,1592762;1026239,1600699;992055,1609246;943831,1617182;942610,1619013;919424,1624811;920025,1625118;945773,1618680;946273,1617182;994497,1609246;1028681,1600699;1056150,1592762;1081178,1584826;1108647,1576279;1130013,1572616;1115549,1581295;1115972,1581163;1131233,1572005;1139779,1568953;1140349,1568796;1144052,1564680;1164197,1557354;1183730,1549418;1197160,1541481;1214862,1532324;1229512,1526219;1239559,1521851;1244773,1518283;1270412,1503021;1306427,1483485;294839,1449828;297157,1451816;297948,1452219;1345704,1433891;1345494,1434035;1345494,1434210;1346464,1434348;1346715,1434035;1358892,1424778;1355287,1427268;1354650,1427930;1357121,1426349;244997,1394028;268052,1421176;249771,1399237;1402112,1394010;1402057,1394030;1401654,1396796;1391887,1407785;1380288,1420605;1380988,1420444;1391887,1408395;1401654,1397406;1402112,1394010;304661,1380263;305870,1381735;305931,1381533;214367,1366271;230238,1376649;231018,1377567;238250,1379168;254655,1394353;277241,1412668;287008,1426099;292502,1432814;315698,1452350;308983,1457844;287381,1433839;286398,1434035;306841,1456752;308983,1457844;315699,1452350;373689,1498136;362091,1501799;366364,1504852;349272,1505462;338284,1498136;327907,1490200;302269,1468833;278462,1447466;256486,1426099;246109,1415721;236343,1404732;240005,1399848;252214,1410837;265643,1421215;282125,1438919;283525,1440121;265643,1421215;252824,1410837;240615,1399848;227186,1383364;214367,1366271;1559145,1269204;1558835,1269336;1552168,1285339;1552736,1192722;1536559,1216091;1528623,1230743;1520688,1244173;1501764,1269204;1485283,1294233;1470633,1314380;1469411,1315126;1468411,1316608;1470022,1315601;1484672,1295455;1501154,1270425;1520077,1245395;1528013,1231964;1535948,1217312;1552430,1193503;1615915,1184346;1607979,1208155;1593940,1233795;1579899,1260047;1567081,1276529;1575627,1259436;1582952,1242342;1588445,1233185;1595771,1220975;1602486,1208766;1615915,1184346;1576403,1132015;1561586,1158095;1561314,1158722;1576237,1132454;1584530,1072948;1566721,1121609;1529260,1198190;1523775,1206862;1523740,1206934;1510920,1228911;1498102,1252721;1483451,1271035;1471243,1291792;1399212,1372987;1375405,1393133;1373121,1394870;1372136,1395867;1362180,1403983;1354040,1413279;1324129,1435867;1319442,1438828;1306712,1449207;1304874,1450401;1302153,1452961;1278347,1468833;1254540,1483485;1251815,1484866;1235695,1495337;1230699,1497858;1225850,1501189;1209368,1510347;1193968,1516387;1159646,1533700;1079123,1563736;1023011,1578165;1068359,1569564;1076905,1567732;1104374,1557964;1121466,1552470;1148936,1538428;1180067,1527440;1200013,1519617;1208758,1514620;1216692,1512178;1227681,1506073;1230568,1504066;1238058,1496916;1254540,1487148;1273290,1477956;1280178,1473717;1303985,1457844;1314362,1448076;1325960,1440750;1355871,1418163;1377236,1398016;1401043,1377870;1473074,1296675;1482987,1279822;1483451,1278361;1499323,1253941;1504206,1246615;1510699,1237608;1512752,1233795;1525571,1211818;1550599,1159926;1575016,1104372;1582189,1081784;1651319,1018904;1649488,1020125;1649488,1020125;1657085,982722;1656866,983802;1658645,985937;1664139,992042;1667801,989600;1667894,989132;1665360,990821;1659255,985326;1651644,913373;1651218,913397;1650446,913440;1650709,916342;1650099,931604;1647657,940761;1633007,963960;1629345,984106;1625682,990821;1619578,1020125;1612863,1043323;1605537,1065912;1601265,1083615;1596381,1101930;1600276,1095872;1603706,1083005;1606758,1064690;1614083,1042102;1620798,1018904;1626903,989600;1630565,982885;1634228,962739;1648878,939540;1639111,986547;1631786,1025619;1615304,1075679;1612044,1080751;1610650,1088347;1606148,1101320;1589056,1138559;1581120,1158095;1576237,1168473;1570132,1179462;1553651,1208766;1535948,1237458;1513363,1275919;1488335,1313770;1471854,1335136;1454151,1355893;1448046,1364440;1441332,1372987;1430954,1381533;1413982,1400327;1414472,1402290;1396770,1420605;1377847,1434035;1362586,1446245;1348129,1456811;1350378,1456624;1366249,1445024;1381510,1432814;1400433,1419384;1418136,1401069;1417525,1398627;1434617,1379702;1444995,1371155;1451709,1362609;1457813,1354062;1475516,1333305;1491997,1311938;1517025,1274087;1539611,1235627;1557314,1206934;1573795,1177630;1579899,1166642;1584783,1156264;1592719,1136728;1609811,1099488;1616525,1074458;1633007,1024398;1640332,985327;1650099,938319;1652301,930062;1650709,929772;1651319,914511;1664749,900469;1657641,930090;1657642,930090;1664749,900470;1670243,894364;1666580,902301;1665742,918936;1665360,934656;1659255,953441;1659255,955587;1666580,934656;1667801,902300;1670647,896134;1643994,868113;1639995,877569;1638501,891312;1636575,884892;1635871,885798;1637891,892533;1636670,902301;1639111,910237;1641004,910132;1639722,905963;1640942,896195;1643994,868113;1695271,851630;1696492,852240;1695881,877881;1696492,895585;1694660,927941;1692829,946255;1687335,973117;1685504,995705;1676347,1037218;1667801,1073237;1652541,1079952;1653762,1076289;1656203,1050649;1665360,1023788;1672685,1019514;1672685,1019514;1680621,973117;1684893,951139;1688556,928551;1691608,907184;1692829,887038;1693439,869945;1694660,860787;1695271,851630;85974,568568;86277,568719;86306,568634;122803,481064;109373,506094;98385,515252;98359,515836;97297,539207;97327,539151;98385,515862;109373,506704;122803,481674;123260,481980;123489,481522;130127,427952;121581,434056;108762,460918;111695,463264;111790,462852;109373,460918;122192,434056;129759,428651;177131,393154;176360,393771;173087,406356;171026,412690;114867,515252;106931,540281;99606,565922;83734,619645;73357,656274;68474,683746;66032,697787;64201,711829;58707,749679;56875,772877;59928,797297;61358,783991;61149,779592;63590,753952;69084,716102;73441,710872;79769,668525;79462,661158;85492,643867;89081,629351;88008,631854;84345,630633;75188,656885;75799,671536;71526,699619;70916,704503;64811,711829;66642,697787;69084,683746;73967,656274;84345,619645;100216,565922;107541,540281;115477,515252;171636,412690;177131,393154;188119,332105;188118,332105;191170,334547;191170,334547;298114,245189;297996,245282;297640,245685;292655,250910;291394,252744;290571,253674;287008,258847;249772,302802;239394,315012;229017,327832;183130,378554;229628,327221;240005,314401;250382,302191;287618,258236;291394,252744;297640,245685;313609,203091;308341,204927;304422,206382;303490,207565;296775,213670;279683,224659;268085,237479;257097,250299;249772,257015;249523,256704;242599,265028;230848,279603;211925,300360;214977,304022;215036,303971;212535,300970;231459,280214;250382,257015;257707,250300;268695,237479;280293,224659;297385,213671;304100,207566;311425,204819;313737,204101;1197770,92794;1228902,106835;1242331,117824;1212420,103172;1197770,92794;1096439,48228;1120856,53722;1155040,70816;1096439,48228;728960,44184;716141,45786;688671,49449;661812,55554;650214,59217;636785,62880;607398,68653;601990,70817;564754,83636;528128,98288;502490,109888;485398,116603;443278,136138;423134,148959;403600,161779;372468,184977;343168,208176;315125,232642;317529,235648;323481,231566;328547,227789;346830,211839;376131,188640;407262,165442;426796,152621;446941,139801;489060,120266;505542,111719;531180,100119;567806,85468;605042,72648;620684,69575;628239,66993;731084,44804;947265,31058;960312,32356;978015,38460;964586,36629;936506,31135;947265,31058;1018303,26251;1043331,28082;1073852,40292;1036006,33577;1018303,26251;814115,26098;743610,29914;694775,36629;671579,42733;651435,50059;623355,53722;517140,94625;478683,111719;467085,115992;456708,121487;437174,131865;406652,147737;383456,166052;316309,218554;302276,230757;288548,243293;288839,243584;183235,367513;161869,396816;152103,414521;142336,431004;124023,465191;104103,496584;103879,497547;97164,515862;92280,524409;91060,525630;85642,543639;84345,554323;83124,569585;74578,594615;66642,619645;58096,656274;53213,689851;50161,723428;54434,700229;54830,698315;55655,689240;60538,655664;62067,656174;62200,655607;60539,655053;69085,618424;77020,593393;85527,568478;84956,568364;86177,553102;92891,524409;97775,515862;97939,515416;104490,497547;124634,465802;142946,431614;152713,415132;162480,397427;183846,368124;289450,244195;317529,218555;384677,166053;407873,147738;438395,131865;457928,121487;468306,115993;479904,111719;518361,94625;624576,53723;652656,50060;672800,42734;695996,36629;744831,29914;815336,26327;872005,28229;899880,0;928570,1831;957871,4884;977404,9768;990224,15873;1006095,12820;1029901,18315;1044552,22588;1043942,23199;1043331,27472;1018303,25640;1009757,23199;1001211,21367;984729,17704;968248,14041;951156,11599;932233,11599;916972,11599;893166,11599;892047,11242;881567,16483;885230,22588;921855,29914;905557,30198;905832,30219;923076,29914;937727,31745;965806,37239;979236,39071;1001822,43955;1025019,48839;1047604,54333;1070190,61049;1081178,64101;1092166,67764;1092307,67893;1100187,69252;1119282,76348;1121949,80390;1122687,80584;1139779,87299;1154430,93404;1169080,100120;1180068,106225;1187393,109888;1195328,114161;1222187,129423;1256371,151401;1274074,163611;1274587,163977;1283633,169473;1628124,817443;1627866,822552;1634838,823548;1641552,828431;1644605,844914;1656203,864450;1661087,864894;1661087,860177;1666049,846391;1665970,843694;1670853,827211;1677568,827211;1687945,820495;1689166,847357;1686114,860177;1682452,872387;1680620,892533;1680010,902911;1678789,913290;1676186,915025;1676347,915731;1678841,914068;1680010,904132;1680620,893754;1682452,873608;1686114,861398;1689166,848578;1694049,852241;1693439,861398;1692219,870555;1691608,887649;1690387,907795;1687335,929162;1683672,951750;1679399,973728;1671464,1020125;1664139,1024398;1654982,1051260;1652540,1076900;1651319,1080563;1640942,1108646;1637890,1111088;1625071,1141001;1638501,1111088;1641552,1108646;1622019,1164200;1611642,1169694;1609490,1174000;1609811,1174578;1612252,1169694;1622629,1164200;1615304,1184956;1601875,1209376;1595160,1221586;1587835,1233795;1582341,1242952;1574406,1260657;1565860,1277750;1552430,1296065;1539001,1313159;1539560,1312006;1524350,1332694;1491387,1368713;1484897,1378699;1491387,1369324;1524350,1333304;1499323,1371155;1486427,1384662;1476075,1392273;1475515,1393133;1469043,1398112;1468801,1399848;1440110,1429151;1409589,1457234;1408178,1458258;1397991,1471275;1373574,1489589;1350753,1506707;1350671,1506806;1373574,1490200;1397991,1471886;1377847,1492031;1361442,1502715;1350093,1507509;1349767,1507905;1337558,1515841;1332958,1517973;1321383,1527364;1310089,1535376;1292997,1546365;1287504,1546976;1281397,1549690;1280448,1550411;1288114,1547586;1293608,1546976;1271632,1563459;1257592,1570785;1243553,1577500;1233636,1578988;1231954,1579942;1185561,1600088;1183196,1600626;1169080,1609856;1177015,1612298;1147715,1625118;1150156,1616571;1140390,1620234;1131233,1623286;1112310,1629391;1109781,1626357;1100711,1628170;1089723,1630612;1067138,1636107;1066393,1636453;1087893,1631222;1098880,1628781;1108036,1626949;1111699,1630002;1130623,1623897;1139779,1620845;1149546,1617182;1147104,1625728;1121466,1637938;1120209,1637586;1102543,1644653;1087893,1648927;1065917,1654421;1056837,1653658;1037846,1657354;1037226,1658695;986561,1668463;974963,1665410;965196,1665410;948104,1670904;932843,1672125;917582,1672736;915924,1672025;902017,1674491;885230,1671515;885840,1670904;888892,1666631;874853,1664800;881567,1661137;901712,1660526;921245,1659916;949325,1660526;968858,1658695;1005484,1650758;1029901,1645264;1048214,1644653;1049488,1644062;1031733,1644654;1007316,1650148;970690,1658085;951156,1659916;923076,1659306;903543,1659916;883398,1660527;884009,1658085;888282,1651980;1076294,1620845;1203874,1572616;1237448,1554912;1256371,1545144;1275905,1534766;1312531,1512789;1341832,1490200;1396770,1447466;1412031,1435256;1426681,1422436;1448657,1402290;1457813,1387028;1470966,1374970;1471072,1374213;1458424,1385807;1449267,1401069;1427292,1421215;1412641,1434035;1397381,1446245;1342442,1488979;1313142,1511568;1276516,1533545;1256982,1543923;1238058,1553691;1204485,1571395;1076905,1619624;888892,1650759;874853,1650759;873021,1645875;858371,1645264;844941,1650759;805874,1651369;777184,1650148;763144,1648927;749104,1646485;757562,1637463;755818,1637938;724308,1632102;722855,1632444;662423,1621455;638616,1616571;617861,1612908;592834,1601309;561702,1589710;529349,1576889;534843,1572616;557429,1576889;567196,1585436;600769,1595204;667306,1612298;683788,1615350;701490,1618403;721024,1622676;742550,1627331;744220,1626949;764364,1630002;764975,1628781;794275,1630002;799159,1630612;844331,1630612;877294,1631833;916361,1628781;921245,1628781;923076,1633665;961533,1628781;987171,1622676;1001822,1620234;1010978,1619013;1031122,1614129;1047604,1610467;1064085,1606193;1094317,1600960;1098270,1599478;1066528,1604972;1050046,1609246;1033565,1612908;1013420,1617792;1004264,1619013;989614,1621455;949935,1625118;923076,1627560;918193,1627560;879125,1630612;846162,1629391;800990,1629391;796107,1628781;777184,1620845;766806,1627560;766780,1627613;775352,1622065;794276,1630002;764975,1628781;765206,1628631;746052,1625728;723466,1620845;703932,1616571;686229,1613519;669748,1610467;603211,1593373;569638,1583605;559871,1575058;537284,1570785;503711,1553691;493944,1554302;459149,1536597;453045,1525608;454266,1524998;475631,1536597;496996,1548197;503100,1544534;478073,1528050;457318,1518893;428628,1502410;404211,1486537;365754,1470054;351103,1457845;354155,1456624;368806,1460897;338284,1429151;321192,1415110;305321,1401069;285177,1384586;255876,1352230;253866,1345946;247940,1340020;227797,1318043;225355,1307054;217419,1296065;216474,1294583;207041,1288128;188728,1261878;178351,1237458;177131,1237458;163091,1210597;149661,1183735;135621,1152601;122803,1120855;135621,1142222;148441,1169084;152713,1183735;154480,1186325;152306,1175022;146637,1164734;137410,1143983;126464,1125739;113035,1089109;101529,1051560;97752,1040615;81296,974927;74019,927241;73967,928551;74578,938319;77630,960908;81293,984106;75188,963960;70916,938319;66032,938319;62980,915121;58707,900469;55044,886428;44667,875439;41615,875439;38563,860177;37342,840641;39783,813170;41004,803402;43083,796702;42073,781424;43446,758836;45888,754258;45888,751510;41004,760668;36732,754563;28796,743574;27346,734875;26965,735637;24523,760057;22691,784476;20860,803402;20860,842472;21470,862619;22691,882765;17198,901690;15977,901690;12314,865061;12314,827211;15366,797907;20858,803399;15977,797297;14756,775319;15977,741742;16587,732585;18419,717323;25744,689851;29394,671601;28186,667263;23912,691682;16587,719155;14756,734416;14145,743574;12924,777151;14145,799128;11093,828431;11093,866282;14756,902911;15977,902911;23912,937709;28186,966402;37342,995705;51763,1058719;53022,1070795;55655,1070795;69085,1103151;73968,1119634;64811,1105593;55044,1083615;54434,1089720;49123,1073256;45278,1073848;41004,1059807;26354,1026229;17198,996316;16587,971286;12314,941982;9262,912679;2547,891312;6820,777761;11093,748458;7431,732585;14756,688630;16587,678252;21470,642843;34290,617203;31237,652001;34289,646036;36121,631778;36732,615982;42225,595835;50771,565311;61149,534176;61926,533302;66643,508536;73357,490831;81293,476180;97164,445655;109983,418184;128296,382775;141726,367513;152713,346146;161870,332715;171637,327832;174079,324169;183846,304633;202769,282655;203284,291841;201903,295702;221692,275330;231459,262510;244278,250300;245383,251527;244889,250910;260760,235037;276631,220386;293723,202071;317529,184367;343168,165442;358497,154747;368806,145295;387119,134307;406652,123929;409238,122599;415885,116069;426797,108056;438777,101951;447252,100000;448772,98898;614809,31745;620969,30405;638005,24419;649756,22053;655883,22001;658150,21367;797328,3052;836853,2900;879125,3662;879912,4253;900491,1831;919414,4883;938337,8546;948100,10766;937727,7936;918803,4273;899880,1221;8998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1718;top:13906;width:6547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30003;top:19716;width:3036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70199;top:107537;width:6870;height:678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66770;top:104584;width:3422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5677f"/>
                <v:stroke joinstyle="miter"/>
                <v:path arrowok="t" o:connecttype="custom" o:connectlocs="186080,336619;184480,337482;184576,337524;199380,327858;194208,329092;186451,330079;186081,329092;191499,328598;199380,327858;212833,326566;212517,326655;212679,326624;116324,324711;121804,326130;124143,326254;130670,329462;133625,330079;133810,330141;134487,329462;137073,330202;139659,330819;144754,332007;144830,331930;150741,332917;153573,333411;156405,333657;162193,333904;170073,333781;170415,333781;171182,333349;172906,332794;174660,332763;175861,332917;176184,333781;178939,333781;178077,335015;177585,335632;175984,336372;173029,336372;169211,336125;160961,335878;154804,335385;149386,334644;143968,333781;135718,332547;129315,330449;129389,330395;125621,329215;122296,327734;118479,326500;114539,325143;116324,324711;188809,322066;186928,322353;173916,323012;178200,323539;179309,323292;186943,322428;188200,322184;200499,320278;194109,321255;196302,321318;199457,320732;223825,319992;203783,325341;213926,323076;95329,317493;109490,323539;114539,325143;118356,326500;122173,327734;125498,329215;124759,329832;122789,329462;115770,326871;112322,325513;108874,324032;104318,322428;100378,320701;97300,319097;95329,317493;101117,314408;107889,317863;107027,318356;99147,314531;101117,314408;76120,306017;84493,310706;86217,312680;82277,310583;79322,308732;76120,306017;90803,302851;90804,302886;91220,303390;91266,303179;270631,294751;270184,294788;262796,300094;255530,304043;250359,307128;247527,308362;244571,309595;241000,311446;238291,313050;234351,314655;230287,316135;229179,317246;227455,317863;223145,318603;217604,320331;212556,321935;207014,323539;200119,325267;190391,326871;190145,327241;185468,328413;185589,328475;190783,327173;190884,326871;200611,325267;207507,323539;213048,321935;218097,320331;223638,318603;227948,317863;225030,319617;225116,319590;228194,317739;229918,317123;230033,317091;230780,316259;234844,314778;238784,313174;241493,311570;245064,309719;248019,308485;250046,307602;251098,306881;256269,303796;263534,299847;59475,293044;59943,293446;60103,293528;271457,289823;271415,289852;271415,289888;271611,289916;271661,289852;274118,287981;273391,288485;273262,288618;273761,288299;49421,281766;54072,287253;50384,282819;282836,281762;282825,281766;282744,282325;280774,284547;278434,287138;278575,287105;280774,284670;282744,282449;282836,281762;61457,278984;61701,279281;61713,279241;43242,276156;46444,278253;46601,278439;48060,278762;51369,281832;55926,285534;57896,288248;59004,289606;63683,293554;62329,294665;57971,289813;57773,289852;61896,294444;62329,294665;63683,293554;75381,302809;73042,303549;73904,304166;70456,304289;68239,302809;66146,301205;60974,296886;56172,292567;51739,288248;49646,286151;47675,283929;48414,282942;50877,285163;53586,287261;56911,290840;57193,291082;53586,287261;51000,285163;48537,282942;45828,279611;43242,276156;314513,256536;314451,256563;313106,259797;313220,241077;309957,245801;308356,248762;306756,251477;302938,256536;299614,261595;296658,265667;296412,265818;296210,266117;296535,265914;299490,261842;302815,256783;306632,251724;308233,249009;309834,246048;313159,241235;325965,239384;324364,244197;321532,249379;318700,254685;316114,258017;317838,254562;319316,251107;320424,249256;321901,246788;323256,244320;325965,239384;317995,228807;315006,234078;314951,234205;317961,228896;319634,216868;316041,226704;308485,242182;307378,243935;307371,243950;304785,248392;302199,253204;299244,256906;296781,261102;282251,277513;277449,281585;276988,281936;276789,282138;274781,283778;273139,285657;267105,290223;266160,290821;263592,292919;263221,293160;262672,293678;257870,296886;253068,299847;252518,300127;249266,302243;248258,302752;247280,303426;243956,305277;240849,306498;233926,309997;217682,316068;206363,318984;215511,317246;217235,316876;222776,314901;226224,313791;231765,310953;238045,308732;242068,307150;243832,306140;245433,305647;247650,304413;248232,304007;249743,302562;253068,300588;256850,298730;258239,297873;263042,294665;265135,292690;267475,291210;273508,286644;277818,282572;282621,278500;297151,262089;299150,258682;299244,258387;302446,253451;303431,251970;304741,250150;305155,249379;307741,244937;312789,234448;317715,223220;319162,218654;333107,205944;332737,206191;332737,206191;334270,198631;334226,198850;334584,199281;335693,200515;336431,200022;336450,199927;335939,200268;334708,199158;333172,184614;333086,184619;332931,184628;332984,185214;332861,188299;332368,190150;329413,194839;328674,198911;327935,200268;326704,206191;325349,210880;323872,215446;323010,219024;322025,222726;322810,221502;323502,218901;324118,215199;325595,210633;326950,205944;328181,200022;328920,198664;329659,194592;332614,189903;330644,199405;329166,207302;325842,217420;325184,218445;324903,219981;323995,222603;320547,230130;318946,234078;317961,236176;316730,238397;313405,244320;309834,250120;305278,257893;300229,265544;296905,269863;293334,274058;292102,275785;290748,277513;288654,279241;285231,283039;285330,283436;281759,287138;277941,289852;274863,292320;271947,294456;272400,294418;275602,292074;278680,289606;282497,286891;286069,283189;285945,282696;289393,278870;291487,277143;292841,275415;294072,273688;297643,269492;300968,265174;306017,257523;310573,249749;314144,243950;317468,238027;318700,235806;319685,233708;321286,229760;324734,222233;326088,217173;329413,207055;330890,199158;332861,189656;333305,187988;332984,187929;333107,184844;335816,182006;334382,187993;334382,187993;335816,182006;336924,180772;336185,182376;336016,185739;335939,188916;334708,192713;334708,193147;336185,188916;336431,182376;337006,181130;331629,175466;330822,177377;330521,180155;330132,178858;329990,179041;330398,180402;330152,182376;330644,183980;331026,183959;330767,183117;331013,181142;331629,175466;341973,172135;342219,172258;342096,177440;342219,181019;341850,187559;341480,191261;340372,196690;340003,201256;338155,209646;336431,216926;333353,218284;333599,217544;334092,212361;335939,206932;337417,206068;337417,206068;339017,196690;339879,192248;340618,187682;341234,183363;341480,179291;341603,175836;341850,173985;341973,172135;17343,114921;17404,114952;17410,114934;24772,97234;22063,102294;19846,104145;19841,104263;19627,108986;19633,108975;19846,104268;22063,102417;24772,97358;24864,97419;24910,97327;26249,86499;24526,87733;21940,93162;22531,93637;22551,93553;22063,93162;24649,87733;26175,86640;35731,79466;35576,79590;34915,82134;34500,83414;23171,104145;21570,109204;20093,114386;16891,125245;14798,132648;13813,138201;13320,141039;12951,143877;11842,151528;11473,156217;12089,161153;12377,158463;12335,157574;12828,152392;13936,144741;14815,143684;16091,135125;16029,133636;17246,130141;17969,127207;17753,127713;17014,127466;15167,132772;15290,135733;14428,141410;14305,142397;13074,143877;13443,141039;13936,138201;14921,132648;17014,125245;20216,114386;21693,109204;23294,104145;34623,83414;35731,79466;37948,67126;37948,67126;38563,67620;38563,67620;60136,49558;60112,49577;60040,49659;59035,50715;58780,51085;58614,51274;57896,52319;50384,61203;48291,63671;46198,66263;36941,76515;46321,66139;48414,63548;50507,61080;58019,52196;58780,51085;60040,49659;63262,41050;62199,41421;61409,41715;61220,41954;59866,43188;56418,45409;54079,48000;51862,50591;50384,51949;50334,51886;48938,53568;46567,56514;42750,60710;43366,61450;43377,61440;42873,60833;46690,56638;50507,51949;51985,50592;54202,48000;56541,45409;59989,43188;61344,41954;62821,41399;63288,41254;241616,18756;247896,21594;250605,23815;244571,20854;241616,18756;221175,9748;226101,10859;232996,14314;221175,9748;147047,8931;144461,9254;138920,9995;133502,11229;131162,11969;128453,12710;122525,13876;121434,14314;113923,16905;106535,19866;101363,22211;97915,23568;89419,27517;85355,30108;81415,32699;75135,37388;69224,42077;63567,47022;64053,47630;65253,46805;66275,46042;69963,42818;75874,38129;82154,33440;86094,30848;90158,28257;98654,24309;101979,22581;107150,20236;114539,17275;122050,14684;125205,14063;126729,13541;147475,9056;191084,6278;193716,6540;197287,7774;194578,7404;188913,6293;191084,6278;205414,5306;210462,5676;216619,8144;208985,6787;205414,5306;164224,5275;150002,6046;140151,7404;135472,8637;131408,10118;125744,10859;104318,19126;96561,22581;94221,23445;92128,24555;88187,26653;82031,29861;77351,33563;63806,44175;60976,46642;58206,49175;58265,49234;36962,74283;32653,80206;30682,83784;28712,87116;25018,94026;21000,100371;20955,100566;19600,104268;18615,105995;18369,106242;17276,109882;17014,112042;16768,115127;15044,120186;13443,125245;11719,132648;10734,139435;10119,146222;10980,141533;11060,141146;11227,139312;12212,132525;12520,132628;12547,132514;12212,132402;13936,124998;15537,119939;17253,114903;17137,114880;17384,111795;18738,105995;19723,104268;19756,104178;21078,100566;25141,94150;28835,87239;30806,83908;32776,80329;37086,74407;58388,49358;64053,44175;77598,33563;82277,29861;88434,26653;92374,24555;94467,23445;96807,22581;104565,19126;125990,10859;131655,10118;135718,8638;140397,7404;150248,6046;164471,5321;175902,5706;181525,0;187313,370;193223,987;197164,1974;199749,3208;202951,2591;207753,3702;210709,4566;210586,4689;210462,5553;205414,5183;203690,4689;201966,4319;198641,3578;195317,2838;191869,2344;188052,2344;184973,2344;180171,2344;179945,2272;177831,3332;178570,4566;185958,6046;182670,6104;182726,6108;186204,6046;189160,6416;194824,7527;197533,7897;202089,8884;206768,9872;211324,10982;215880,12339;218097,12956;220313,13697;220342,13723;221931,13997;225783,15432;226321,16249;226470,16288;229918,17645;232873,18879;235829,20237;238045,21471;239523,22211;241123,23075;246542,26160;253437,30602;257008,33070;257112,33144;258937,34255;328428,165224;328376,166257;329782,166458;331137,167446;331752,170777;334092,174726;335077,174816;335077,173862;336078,171076;336062,170530;337047,167199;338402,167199;340495,165842;340741,171271;340126,173862;339387,176330;339017,180402;338894,182500;338648,184597;338123,184948;338155,185091;338658,184755;338894,182746;339017,180649;339387,176577;340126,174109;340741,171518;341726,172258;341603,174109;341357,175960;341234,179415;340987,183487;340372,187806;339633,192371;338771,196813;337170,206191;335693,207055;333846,212484;333353,217667;333107,218407;331013,224083;330398,224577;327812,230623;330521,224577;331137,224083;327196,235312;325103,236423;324669,237293;324734,237410;325226,236423;327319,235312;325842,239508;323133,244443;321778,246911;320301,249379;319192,251230;317592,254809;315868,258264;313159,261965;310450,265420;310563,265187;307494,269369;300845,276649;299536,278668;300845,276773;307494,269492;302446,277143;299844,279873;297756,281411;297643,281585;296338,282592;296289,282942;290501,288865;284344,294541;284060,294748;282005,297379;277079,301081;272476,304541;272459,304561;277079,301205;282005,297503;277941,301575;274632,303734;272343,304703;272277,304783;269814,306387;268886,306818;266551,308716;264273,310336;260825,312557;259717,312680;258485,313229;258294,313375;259840,312804;260949,312680;256516,316012;253683,317493;250851,318850;248851,319151;248512,319344;239153,323416;238676,323524;235829,325390;237429,325883;231519,328475;232011,326747;230041,327488;228194,328105;224377,329338;223867,328725;222037,329092;219821,329585;215265,330696;215114,330766;219451,329709;221668,329215;223515,328845;224254,329462;228071,328228;229918,327611;231888,326871;231396,328598;226224,331066;225970,330995;222407,332423;219451,333287;215018,334398;213187,334243;209356,334990;209231,335261;199011,337236;196671,336619;194701,336619;191253,337729;188175,337976;185096,338099;184762,337956;181956,338454;178570,337853;178693,337729;179309,336865;176477,336495;177831,335755;181895,335632;185835,335508;191499,335632;195440,335261;202828,333657;207753,332547;211447,332423;211704,332304;208123,332423;203197,333534;195809,335138;191869,335508;186204,335385;182264,335508;178200,335632;178324,335138;179186,333904;217112,327611;242847,317863;249620,314284;253437,312310;257378,310212;264766,305770;270676,301205;281759,292567;284837,290099;287792,287508;292225,283436;294072,280351;296726,277914;296747,277761;294196,280104;292348,283189;287916,287261;284960,289852;281882,292320;270800,300958;264889,305524;257501,309966;253560,312063;249743,314038;242971,317616;217235,327364;179309,333657;176477,333657;176107,332670;173152,332547;170443,333657;162562,333781;156775,333534;153943,333287;151110,332794;152817,330970;152465,331066;146109,329886;145815,329956;133625,327734;128823,326747;124636,326007;119587,323662;113307,321318;106781,318727;107889,317863;112445,318727;114416,320454;121188,322428;134610,325883;137935,326500;141506,327117;145446,327981;149788,328922;150125,328845;154189,329462;154312,329215;160222,329462;161208,329585;170320,329585;176969,329832;184850,329215;185835,329215;186204,330202;193962,329215;199134,327981;202089,327488;203936,327241;208000,326254;211324,325513;214649,324650;220747,323592;221545,323292;215142,324403;211817,325267;208492,326007;204429,326994;202582,327241;199626,327734;191622,328475;186204,328968;185219,328968;177339,329585;170689,329338;161577,329338;160592,329215;156775,327611;154681,328968;154676,328979;156405,327858;160223,329462;154312,329215;154359,329185;150495,328598;145939,327611;141998,326747;138427,326130;135103,325513;121681,322058;114908,320084;112938,318356;108382,317493;101609,314038;99639,314161;92620,310583;91389,308362;91635,308238;95945,310583;100255,312927;101486,312187;96438,308855;92251,307004;86463,303673;81538,300464;73780,297133;70825,294665;71441,294418;74396,295282;68239,288865;64791,286027;61590,283189;57526,279858;51616,273318;51210,272048;50015,270850;45951,266408;45459,264186;43858,261965;43667,261666;41765,260361;38071,255055;35977,250120;35731,250120;32899,244690;30190,239261;27358,232968;24772,226551;27358,230870;29944,236299;30806,239261;31162,239784;30723,237500;29580,235420;27719,231226;25511,227538;22802,220135;20481,212545;19719,210333;16399,197056;14931,187417;14921,187682;15044,189656;15660,194222;16398,198911;15167,194839;14305,189656;13320,189656;12704,184968;11842,182006;11104,179168;9010,176947;8395,176947;7779,173862;7533,169913;8025,164361;8271,162386;8691,161032;8487,157944;8764,153379;9257,152453;9257,151898;8271,153749;7410,152515;5809,150294;5516,148536;5439,148690;4947,153625;4577,158561;4208,162386;4208,170284;4331,174356;4577,178428;3469,182253;3223,182253;2484,174849;2484,167199;3100,161276;4207,162386;3223,161153;2977,156710;3223,149924;3346,148073;3715,144988;5193,139435;5929,135746;5686,134870;4824,139805;3346,145358;2977,148443;2853,150294;2607,157080;2853,161523;2238,167446;2238,175096;2977,182500;3223,182500;4824,189533;5686,195333;7533,201256;10442,213992;10696,216433;11227,216433;13936,222973;14921,226305;13074,223466;11104,219024;10981,220258;9909,216930;9133,217050;8271,214212;5316,207425;3469,201379;3346,196320;2484,190397;1868,184474;514,180155;1376,157204;2238,151281;1499,148073;2977,139188;3346,137091;4331,129934;6917,124751;6301,131785;6917,130579;7286,127697;7410,124504;8518,120432;10242,114263;12335,107970;12492,107793;13443,102787;14798,99209;16399,96247;19600,90077;22186,84525;25880,77368;28589,74283;30806,69964;32653,67250;34623,66263;35115,65522;37086,61574;40903,57131;41007,58988;40728,59768;44720,55651;46690,53059;49276,50592;49499,50840;49399,50715;52601,47507;55802,44545;59250,40843;64053,37265;69224,33440;72316,31278;74396,29368;78090,27147;82031,25049;82552,24780;83893,23460;86094,21841;88511,20607;90220,20212;90527,19990;124020,6416;125263,6146;128699,4936;131070,4457;132306,4447;132763,4319;160838,617;168811,586;177339,740;177497,860;181648,370;185466,987;189283,1727;191252,2176;189160,1604;185342,864;181525,247;18152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F570F9">
      <w:rPr>
        <w:lang w:val="es-ES"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F570F9" w14:paraId="0DFB2E46" w14:textId="77777777" w:rsidTr="00015440">
      <w:trPr>
        <w:jc w:val="right"/>
      </w:trPr>
      <w:tc>
        <w:tcPr>
          <w:tcW w:w="432" w:type="dxa"/>
          <w:vAlign w:val="bottom"/>
        </w:tcPr>
        <w:p w14:paraId="4DB00987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46128BC2" wp14:editId="5088755B">
                <wp:extent cx="137160" cy="137160"/>
                <wp:effectExtent l="0" t="0" r="0" b="0"/>
                <wp:docPr id="52" name="Gráfico 25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756A66EB" w14:textId="474AC2DD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Modulo1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/>
            </w:rPr>
            <w:t>Introducción a Base de Datos</w:t>
          </w:r>
        </w:p>
      </w:tc>
    </w:tr>
    <w:tr w:rsidR="00066754" w:rsidRPr="00F570F9" w14:paraId="24E40090" w14:textId="77777777" w:rsidTr="00015440">
      <w:trPr>
        <w:jc w:val="right"/>
      </w:trPr>
      <w:tc>
        <w:tcPr>
          <w:tcW w:w="432" w:type="dxa"/>
          <w:vAlign w:val="bottom"/>
        </w:tcPr>
        <w:p w14:paraId="782AF24B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1E0B02C5" wp14:editId="277609D2">
                <wp:extent cx="137160" cy="137160"/>
                <wp:effectExtent l="0" t="0" r="0" b="0"/>
                <wp:docPr id="53" name="Gráfico 26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29E104C" w14:textId="3D8DA799" w:rsidR="00066754" w:rsidRPr="00F570F9" w:rsidRDefault="00066754" w:rsidP="00015440">
          <w:pPr>
            <w:pStyle w:val="Encabezado"/>
            <w:rPr>
              <w:lang w:val="es-ES"/>
            </w:rPr>
          </w:pPr>
          <w:r w:rsidRPr="00F570F9">
            <w:rPr>
              <w:lang w:val="es-ES" w:bidi="es-ES"/>
            </w:rPr>
            <w:t xml:space="preserve">Fecha: </w:t>
          </w:r>
          <w:r w:rsidR="002B7D0C">
            <w:rPr>
              <w:lang w:val="es-ES"/>
            </w:rPr>
            <w:t>27/01/2021</w:t>
          </w:r>
        </w:p>
      </w:tc>
    </w:tr>
    <w:tr w:rsidR="00066754" w:rsidRPr="00F570F9" w14:paraId="7BA673F8" w14:textId="77777777" w:rsidTr="00015440">
      <w:trPr>
        <w:jc w:val="right"/>
      </w:trPr>
      <w:tc>
        <w:tcPr>
          <w:tcW w:w="432" w:type="dxa"/>
          <w:vAlign w:val="bottom"/>
        </w:tcPr>
        <w:p w14:paraId="59F65CB1" w14:textId="2BABE663" w:rsidR="00066754" w:rsidRPr="00F570F9" w:rsidRDefault="002B7D0C" w:rsidP="00015440">
          <w:pPr>
            <w:pStyle w:val="Encabezado"/>
            <w:jc w:val="center"/>
            <w:rPr>
              <w:lang w:val="es-ES"/>
            </w:rPr>
          </w:pPr>
          <w:r>
            <w:rPr>
              <w:noProof/>
              <w:lang w:val="es-ES"/>
            </w:rPr>
            <w:drawing>
              <wp:anchor distT="0" distB="0" distL="114300" distR="114300" simplePos="0" relativeHeight="251663360" behindDoc="0" locked="0" layoutInCell="1" allowOverlap="1" wp14:anchorId="4CF6EF6A" wp14:editId="68B7D950">
                <wp:simplePos x="0" y="0"/>
                <wp:positionH relativeFrom="column">
                  <wp:posOffset>-10160</wp:posOffset>
                </wp:positionH>
                <wp:positionV relativeFrom="paragraph">
                  <wp:posOffset>-3810</wp:posOffset>
                </wp:positionV>
                <wp:extent cx="156845" cy="156845"/>
                <wp:effectExtent l="0" t="0" r="0" b="0"/>
                <wp:wrapNone/>
                <wp:docPr id="55" name="Gráfico 55" descr="Perfil de mujer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Gráfico 55" descr="Perfil de mujer con relleno sólido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" cy="15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680" w:type="dxa"/>
          <w:vAlign w:val="bottom"/>
        </w:tcPr>
        <w:p w14:paraId="5B4EDDF9" w14:textId="1AE1BDA0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Autor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 w:bidi="es-ES"/>
            </w:rPr>
            <w:t>Maria Bernabe Reinoza</w:t>
          </w:r>
        </w:p>
      </w:tc>
    </w:tr>
  </w:tbl>
  <w:p w14:paraId="3BBBDB1E" w14:textId="7ABE62D9" w:rsidR="002E4F42" w:rsidRPr="00F570F9" w:rsidRDefault="002E4F42" w:rsidP="00015440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aconnmeros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aconnmeros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46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B73A9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7D29"/>
    <w:rsid w:val="002404F5"/>
    <w:rsid w:val="00270D66"/>
    <w:rsid w:val="00275260"/>
    <w:rsid w:val="00276FA1"/>
    <w:rsid w:val="00285B87"/>
    <w:rsid w:val="00286C46"/>
    <w:rsid w:val="00291B4A"/>
    <w:rsid w:val="002B73B2"/>
    <w:rsid w:val="002B7D0C"/>
    <w:rsid w:val="002C3D7E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D7EC2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4F6E40"/>
    <w:rsid w:val="00500DD1"/>
    <w:rsid w:val="00521AE3"/>
    <w:rsid w:val="00535B54"/>
    <w:rsid w:val="00554276"/>
    <w:rsid w:val="00564D17"/>
    <w:rsid w:val="00570173"/>
    <w:rsid w:val="005747B9"/>
    <w:rsid w:val="005C5A4E"/>
    <w:rsid w:val="005D3902"/>
    <w:rsid w:val="005E0ED9"/>
    <w:rsid w:val="00616B41"/>
    <w:rsid w:val="00620AE8"/>
    <w:rsid w:val="0064628C"/>
    <w:rsid w:val="0065214E"/>
    <w:rsid w:val="00655EE2"/>
    <w:rsid w:val="00663E0F"/>
    <w:rsid w:val="0066434D"/>
    <w:rsid w:val="006771EF"/>
    <w:rsid w:val="00680296"/>
    <w:rsid w:val="006853BC"/>
    <w:rsid w:val="00686E45"/>
    <w:rsid w:val="00687389"/>
    <w:rsid w:val="006928C1"/>
    <w:rsid w:val="006A3ACC"/>
    <w:rsid w:val="006D3537"/>
    <w:rsid w:val="006D5463"/>
    <w:rsid w:val="006E015E"/>
    <w:rsid w:val="006E291F"/>
    <w:rsid w:val="006E40CC"/>
    <w:rsid w:val="006E5B36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A2ECB"/>
    <w:rsid w:val="007B2549"/>
    <w:rsid w:val="007D5836"/>
    <w:rsid w:val="007E16DE"/>
    <w:rsid w:val="007F34A4"/>
    <w:rsid w:val="008064BE"/>
    <w:rsid w:val="00815563"/>
    <w:rsid w:val="008240DA"/>
    <w:rsid w:val="008429E5"/>
    <w:rsid w:val="00863E6E"/>
    <w:rsid w:val="00867EA4"/>
    <w:rsid w:val="00880C14"/>
    <w:rsid w:val="00897D88"/>
    <w:rsid w:val="008A0319"/>
    <w:rsid w:val="008C7664"/>
    <w:rsid w:val="008D43E9"/>
    <w:rsid w:val="008E3C0E"/>
    <w:rsid w:val="008E421A"/>
    <w:rsid w:val="008E476B"/>
    <w:rsid w:val="008F0F63"/>
    <w:rsid w:val="008F7D34"/>
    <w:rsid w:val="00901156"/>
    <w:rsid w:val="00927C63"/>
    <w:rsid w:val="00932F50"/>
    <w:rsid w:val="0094637B"/>
    <w:rsid w:val="00955A78"/>
    <w:rsid w:val="00963221"/>
    <w:rsid w:val="009921B8"/>
    <w:rsid w:val="009A6621"/>
    <w:rsid w:val="009B6FF2"/>
    <w:rsid w:val="009D4984"/>
    <w:rsid w:val="009D6901"/>
    <w:rsid w:val="009F4E19"/>
    <w:rsid w:val="00A07662"/>
    <w:rsid w:val="00A16EFC"/>
    <w:rsid w:val="00A21B71"/>
    <w:rsid w:val="00A25111"/>
    <w:rsid w:val="00A3439E"/>
    <w:rsid w:val="00A37F9E"/>
    <w:rsid w:val="00A40085"/>
    <w:rsid w:val="00A47DF6"/>
    <w:rsid w:val="00A5135F"/>
    <w:rsid w:val="00A60E11"/>
    <w:rsid w:val="00A63D35"/>
    <w:rsid w:val="00A9231C"/>
    <w:rsid w:val="00A943C9"/>
    <w:rsid w:val="00AA2532"/>
    <w:rsid w:val="00AE1F88"/>
    <w:rsid w:val="00AE361F"/>
    <w:rsid w:val="00AE5370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53F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359B"/>
    <w:rsid w:val="00CD4CE6"/>
    <w:rsid w:val="00CE5A5C"/>
    <w:rsid w:val="00D2343F"/>
    <w:rsid w:val="00D31AB7"/>
    <w:rsid w:val="00D50D23"/>
    <w:rsid w:val="00D512BB"/>
    <w:rsid w:val="00D53571"/>
    <w:rsid w:val="00D56563"/>
    <w:rsid w:val="00DA3B1A"/>
    <w:rsid w:val="00DC6078"/>
    <w:rsid w:val="00DC79AD"/>
    <w:rsid w:val="00DD2075"/>
    <w:rsid w:val="00DE01D4"/>
    <w:rsid w:val="00DF2868"/>
    <w:rsid w:val="00DF7B22"/>
    <w:rsid w:val="00E557A0"/>
    <w:rsid w:val="00E67AFA"/>
    <w:rsid w:val="00E70676"/>
    <w:rsid w:val="00EB2F86"/>
    <w:rsid w:val="00EF6435"/>
    <w:rsid w:val="00F10F6B"/>
    <w:rsid w:val="00F23697"/>
    <w:rsid w:val="00F36BB7"/>
    <w:rsid w:val="00F570F9"/>
    <w:rsid w:val="00F81AD0"/>
    <w:rsid w:val="00F87EAA"/>
    <w:rsid w:val="00F92B25"/>
    <w:rsid w:val="00FA7DB4"/>
    <w:rsid w:val="00FB3809"/>
    <w:rsid w:val="00FC013E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A4BC7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6DE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A943C9"/>
    <w:pPr>
      <w:keepNext/>
      <w:spacing w:after="60"/>
      <w:ind w:left="0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A943C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A943C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12"/>
    <w:qFormat/>
    <w:rsid w:val="00A943C9"/>
    <w:pPr>
      <w:numPr>
        <w:numId w:val="40"/>
      </w:numPr>
    </w:pPr>
    <w:rPr>
      <w:b/>
    </w:rPr>
  </w:style>
  <w:style w:type="character" w:styleId="Textodelmarcadordeposicin">
    <w:name w:val="Placeholder Text"/>
    <w:basedOn w:val="Fuentedeprrafopredeter"/>
    <w:uiPriority w:val="99"/>
    <w:semiHidden/>
    <w:rsid w:val="00A943C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A943C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43C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3C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A943C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43C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A943C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43C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43C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43C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43C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43C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A943C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A943C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A943C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A943C9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A943C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A943C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A943C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A943C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A943C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A943C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A943C9"/>
    <w:rPr>
      <w:rFonts w:ascii="Calibri" w:hAnsi="Calibri" w:cs="Calibri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A943C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A943C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A943C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unhideWhenUsed/>
    <w:qFormat/>
    <w:rsid w:val="00A943C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943C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A943C9"/>
  </w:style>
  <w:style w:type="paragraph" w:styleId="TDC1">
    <w:name w:val="toc 1"/>
    <w:basedOn w:val="Normal"/>
    <w:next w:val="Normal"/>
    <w:autoRedefine/>
    <w:uiPriority w:val="39"/>
    <w:semiHidden/>
    <w:unhideWhenUsed/>
    <w:rsid w:val="00A943C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943C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A943C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A943C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943C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943C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943C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943C9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943C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943C9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943C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943C9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3C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3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3C9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943C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943C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943C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A943C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3C9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43C9"/>
    <w:rPr>
      <w:rFonts w:ascii="Calibri" w:hAnsi="Calibri" w:cs="Calibri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A943C9"/>
    <w:pPr>
      <w:spacing w:after="0" w:line="240" w:lineRule="auto"/>
      <w:ind w:left="0"/>
    </w:pPr>
    <w:rPr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A943C9"/>
    <w:rPr>
      <w:rFonts w:ascii="Calibri" w:hAnsi="Calibri"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A943C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943C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943C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A943C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943C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943C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943C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943C9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943C9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943C9"/>
  </w:style>
  <w:style w:type="character" w:customStyle="1" w:styleId="SaludoCar">
    <w:name w:val="Saludo Car"/>
    <w:basedOn w:val="Fuentedeprrafopredeter"/>
    <w:link w:val="Saludo"/>
    <w:uiPriority w:val="99"/>
    <w:semiHidden/>
    <w:rsid w:val="00A943C9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A943C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943C9"/>
    <w:rPr>
      <w:rFonts w:ascii="Calibri" w:hAnsi="Calibri" w:cs="Calibri"/>
    </w:rPr>
  </w:style>
  <w:style w:type="character" w:styleId="Hipervnculointeligente">
    <w:name w:val="Smart 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12"/>
    <w:unhideWhenUsed/>
    <w:qFormat/>
    <w:rsid w:val="00A943C9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A943C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A943C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A943C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943C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943C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943C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943C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943C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943C9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A943C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943C9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943C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943C9"/>
    <w:rPr>
      <w:rFonts w:ascii="Calibri" w:hAnsi="Calibri" w:cs="Calibri"/>
    </w:rPr>
  </w:style>
  <w:style w:type="table" w:styleId="Tablaconcuadrcula1clara">
    <w:name w:val="Grid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A943C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94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A943C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943C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943C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943C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943C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A943C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A943C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943C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943C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943C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943C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943C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943C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943C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943C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943C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943C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A943C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A943C9"/>
  </w:style>
  <w:style w:type="paragraph" w:styleId="Sangranormal">
    <w:name w:val="Normal Indent"/>
    <w:basedOn w:val="Normal"/>
    <w:uiPriority w:val="99"/>
    <w:semiHidden/>
    <w:unhideWhenUsed/>
    <w:rsid w:val="00A943C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A943C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943C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943C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943C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943C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943C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943C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943C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943C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943C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943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943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A94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A943C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A943C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943C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943C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A943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943C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943C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943C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943C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943C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943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943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94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943C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943C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943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943C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A943C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943C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943C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943C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943C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943C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943C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A943C9"/>
    <w:rPr>
      <w:rFonts w:ascii="Calibri" w:hAnsi="Calibri" w:cs="Calibri"/>
    </w:rPr>
  </w:style>
  <w:style w:type="paragraph" w:customStyle="1" w:styleId="Asistentes">
    <w:name w:val="Asistentes"/>
    <w:basedOn w:val="Normal"/>
    <w:qFormat/>
    <w:rsid w:val="00A943C9"/>
    <w:pPr>
      <w:spacing w:after="480" w:line="274" w:lineRule="auto"/>
      <w:jc w:val="center"/>
    </w:pPr>
    <w:rPr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11/relationships/commentsExtended" Target="commentsExtended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microsoft.com/office/2016/09/relationships/commentsIds" Target="commentsId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6" Type="http://schemas.openxmlformats.org/officeDocument/2006/relationships/image" Target="media/image7.svg"/><Relationship Id="rId5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lad\AppData\Roaming\Microsoft\Templates\Agenda%20de%20conjunto%20ros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0E5E8209304F528DAF1E1E39893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ECDE6-AF6E-4BD2-95CD-17F573844C26}"/>
      </w:docPartPr>
      <w:docPartBody>
        <w:p w:rsidR="00B121C3" w:rsidRDefault="00804AFD">
          <w:pPr>
            <w:pStyle w:val="1A0E5E8209304F528DAF1E1E39893D7A"/>
          </w:pPr>
          <w:r w:rsidRPr="00901156">
            <w:rPr>
              <w:rFonts w:eastAsiaTheme="majorEastAsia"/>
              <w:lang w:bidi="es-ES"/>
            </w:rPr>
            <w:t>Lista de asistentes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FD"/>
    <w:rsid w:val="00605962"/>
    <w:rsid w:val="00804AFD"/>
    <w:rsid w:val="00B1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A0E5E8209304F528DAF1E1E39893D7A">
    <w:name w:val="1A0E5E8209304F528DAF1E1E39893D7A"/>
  </w:style>
  <w:style w:type="paragraph" w:customStyle="1" w:styleId="20A2D42F78B34FB48246C1D90D747925">
    <w:name w:val="20A2D42F78B34FB48246C1D90D747925"/>
  </w:style>
  <w:style w:type="paragraph" w:customStyle="1" w:styleId="E319C442C708462281FC81A734110CF4">
    <w:name w:val="E319C442C708462281FC81A734110CF4"/>
  </w:style>
  <w:style w:type="paragraph" w:customStyle="1" w:styleId="44F4BB61A24F40E7BFD9565C4A67021A">
    <w:name w:val="44F4BB61A24F40E7BFD9565C4A67021A"/>
  </w:style>
  <w:style w:type="paragraph" w:customStyle="1" w:styleId="E0977E10D3ED45A19D5CA467E4A08381">
    <w:name w:val="E0977E10D3ED45A19D5CA467E4A08381"/>
  </w:style>
  <w:style w:type="paragraph" w:customStyle="1" w:styleId="838BDA2709E54E5C83FB89A35F0A4117">
    <w:name w:val="838BDA2709E54E5C83FB89A35F0A4117"/>
  </w:style>
  <w:style w:type="paragraph" w:customStyle="1" w:styleId="DEF17128B01B430DB7AE7BE7C99DA0B0">
    <w:name w:val="DEF17128B01B430DB7AE7BE7C99DA0B0"/>
  </w:style>
  <w:style w:type="paragraph" w:customStyle="1" w:styleId="48D59B6EA5234553BA98A9D6E4455722">
    <w:name w:val="48D59B6EA5234553BA98A9D6E4455722"/>
  </w:style>
  <w:style w:type="paragraph" w:customStyle="1" w:styleId="08F0BEF6FB0D4FB69FECA39CC5F8163F">
    <w:name w:val="08F0BEF6FB0D4FB69FECA39CC5F8163F"/>
  </w:style>
  <w:style w:type="paragraph" w:customStyle="1" w:styleId="95697F4F70A2424D9D2F0741B06F5119">
    <w:name w:val="95697F4F70A2424D9D2F0741B06F5119"/>
  </w:style>
  <w:style w:type="paragraph" w:customStyle="1" w:styleId="82D3CA4231744B2F83B5EADCCBA6A390">
    <w:name w:val="82D3CA4231744B2F83B5EADCCBA6A390"/>
  </w:style>
  <w:style w:type="paragraph" w:customStyle="1" w:styleId="6272CAF1FFED4E3A9FB6BF97DC2C821D">
    <w:name w:val="6272CAF1FFED4E3A9FB6BF97DC2C821D"/>
  </w:style>
  <w:style w:type="paragraph" w:customStyle="1" w:styleId="33539A8B7D674ABB9C372570257A8664">
    <w:name w:val="33539A8B7D674ABB9C372570257A8664"/>
  </w:style>
  <w:style w:type="paragraph" w:customStyle="1" w:styleId="1CA739782BC845C09EABB904E4FF6C70">
    <w:name w:val="1CA739782BC845C09EABB904E4FF6C70"/>
  </w:style>
  <w:style w:type="paragraph" w:customStyle="1" w:styleId="85DAFC35865245E28E77CB45631DB2DA">
    <w:name w:val="85DAFC35865245E28E77CB45631DB2DA"/>
  </w:style>
  <w:style w:type="paragraph" w:customStyle="1" w:styleId="2E3CC05D73264CE58DAB78F8B705FA87">
    <w:name w:val="2E3CC05D73264CE58DAB78F8B705FA87"/>
  </w:style>
  <w:style w:type="paragraph" w:customStyle="1" w:styleId="3F806375AA164B5E970FA74291DC6A69">
    <w:name w:val="3F806375AA164B5E970FA74291DC6A69"/>
  </w:style>
  <w:style w:type="paragraph" w:customStyle="1" w:styleId="5BA54A716E1242BBBD71AA3787C16252">
    <w:name w:val="5BA54A716E1242BBBD71AA3787C16252"/>
  </w:style>
  <w:style w:type="paragraph" w:customStyle="1" w:styleId="67A316ABF56E4D7EAF61F0222DEAFDDC">
    <w:name w:val="67A316ABF56E4D7EAF61F0222DEAFDDC"/>
  </w:style>
  <w:style w:type="paragraph" w:customStyle="1" w:styleId="AB5CFF09EF9B4C38BEBD9777A2454144">
    <w:name w:val="AB5CFF09EF9B4C38BEBD9777A2454144"/>
  </w:style>
  <w:style w:type="paragraph" w:customStyle="1" w:styleId="2E6F10BCB49A45D2A19BAE1612646D6A">
    <w:name w:val="2E6F10BCB49A45D2A19BAE1612646D6A"/>
  </w:style>
  <w:style w:type="paragraph" w:customStyle="1" w:styleId="3A57A43D18934530A88C38544AF2763B">
    <w:name w:val="3A57A43D18934530A88C38544AF2763B"/>
  </w:style>
  <w:style w:type="paragraph" w:customStyle="1" w:styleId="29930224274C4A708C9984751A9A48FE">
    <w:name w:val="29930224274C4A708C9984751A9A48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BDF3C-0A9C-4B2E-A369-07DB39934A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B5A02B-25E0-4208-A1AB-FAC719628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EF0CB2-6D57-4381-9CDA-324CB60EC12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CF427B61-6B0F-4E3D-827D-46DCAB57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de conjunto rosa.dotx</Template>
  <TotalTime>0</TotalTime>
  <Pages>5</Pages>
  <Words>624</Words>
  <Characters>3437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2022-01-27T15:37:00Z</dcterms:created>
  <dcterms:modified xsi:type="dcterms:W3CDTF">2022-01-27T21:32:00Z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