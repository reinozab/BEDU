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B8982" w14:textId="2A05B028" w:rsidR="00275260" w:rsidRDefault="00E67AFA" w:rsidP="00D53571">
      <w:pPr>
        <w:pStyle w:val="Ttulo1"/>
        <w:rPr>
          <w:sz w:val="40"/>
        </w:rPr>
      </w:pPr>
      <w:r>
        <w:rPr>
          <w:sz w:val="40"/>
        </w:rPr>
        <w:t>Proyecto “Gestión de Operaciones Viales”</w:t>
      </w:r>
    </w:p>
    <w:p w14:paraId="3743BCAF" w14:textId="77777777" w:rsidR="00EB2F86" w:rsidRPr="00901156" w:rsidRDefault="00EB2F86" w:rsidP="00D53571">
      <w:pPr>
        <w:pStyle w:val="Ttulo1"/>
        <w:rPr>
          <w:sz w:val="40"/>
        </w:rPr>
      </w:pPr>
    </w:p>
    <w:p w14:paraId="6D1AE4C3" w14:textId="5C6EE3DA" w:rsidR="00E67AFA" w:rsidRDefault="00E67AFA" w:rsidP="00EB2F86">
      <w:pPr>
        <w:pStyle w:val="Listaconnmeros"/>
      </w:pPr>
      <w:r>
        <w:t>Definición del proyecto (Fuentes y Problema a resolver)</w:t>
      </w:r>
    </w:p>
    <w:p w14:paraId="2527F7D7" w14:textId="5B47AF9B" w:rsidR="00E67AFA" w:rsidRDefault="00E67AFA" w:rsidP="00E67AFA">
      <w:pPr>
        <w:pStyle w:val="Listaconnmeros2"/>
      </w:pPr>
      <w:r w:rsidRPr="00EB2F86">
        <w:rPr>
          <w:b/>
          <w:bCs/>
        </w:rPr>
        <w:t>Fuente de Datos</w:t>
      </w:r>
      <w:r>
        <w:t>: Proyecto manejado por la Empresa Innovarhyno, algunos datos fueron cambiados por sensibilidad de datos.</w:t>
      </w:r>
    </w:p>
    <w:p w14:paraId="6828BBD3" w14:textId="66E1E7A7" w:rsidR="00E67AFA" w:rsidRPr="00E67AFA" w:rsidRDefault="00963221" w:rsidP="00E67AFA">
      <w:pPr>
        <w:pStyle w:val="Listaconnmeros2"/>
      </w:pPr>
      <w:r w:rsidRPr="00EB2F86">
        <w:rPr>
          <w:b/>
          <w:bCs/>
        </w:rPr>
        <w:t xml:space="preserve">Problema </w:t>
      </w:r>
      <w:r>
        <w:rPr>
          <w:b/>
          <w:bCs/>
        </w:rPr>
        <w:t>por resolver</w:t>
      </w:r>
      <w:r w:rsidR="00E67AFA">
        <w:t xml:space="preserve">: En la gestión de operaciones viales, es necesario saber los indicadores de </w:t>
      </w:r>
      <w:r w:rsidR="00EB2F86">
        <w:t>las</w:t>
      </w:r>
      <w:r w:rsidR="00E67AFA">
        <w:t xml:space="preserve"> operaciones en cuanto al personal y a las infracciones realizadas, que permita realizar la mejor estrategia </w:t>
      </w:r>
      <w:r w:rsidR="00EB2F86">
        <w:t>de operaciones para lograr el mejor rendimiento.</w:t>
      </w:r>
    </w:p>
    <w:p w14:paraId="6BAB95CB" w14:textId="73D90C4E" w:rsidR="00554276" w:rsidRPr="00EB2F86" w:rsidRDefault="00EB2F86" w:rsidP="00D2343F">
      <w:pPr>
        <w:pStyle w:val="Listaconnmeros"/>
      </w:pPr>
      <w:r>
        <w:rPr>
          <w:rFonts w:eastAsiaTheme="majorEastAsia"/>
        </w:rPr>
        <w:t>Definición de la Base de Datos</w:t>
      </w:r>
    </w:p>
    <w:p w14:paraId="516D5FAE" w14:textId="5689C807" w:rsidR="00EB2F86" w:rsidRDefault="00EB2F86" w:rsidP="00EB2F86">
      <w:r>
        <w:t xml:space="preserve">La base de datos </w:t>
      </w:r>
      <w:r w:rsidR="005C5A4E">
        <w:t>está</w:t>
      </w:r>
      <w:r>
        <w:t xml:space="preserve"> compuesta por </w:t>
      </w:r>
      <w:r w:rsidR="00D56563">
        <w:t>6</w:t>
      </w:r>
      <w:r>
        <w:t xml:space="preserve"> archivos:</w:t>
      </w:r>
    </w:p>
    <w:p w14:paraId="6482C2A2" w14:textId="7B68E2DA" w:rsidR="00EB2F86" w:rsidRDefault="005C5A4E" w:rsidP="00EB2F86">
      <w:pPr>
        <w:pStyle w:val="Listaconnmeros2"/>
      </w:pPr>
      <w:r>
        <w:t>Usuarios: Contiene los datos de los operadores que realizan las infracciones.</w:t>
      </w:r>
    </w:p>
    <w:p w14:paraId="1993C87E" w14:textId="581E4D46" w:rsidR="005C5A4E" w:rsidRDefault="005C5A4E" w:rsidP="00EB2F86">
      <w:pPr>
        <w:pStyle w:val="Listaconnmeros2"/>
      </w:pPr>
      <w:r>
        <w:t>Tracking: contiene los puntos geolocalizados de los recorridos que realizan los operadores al realizar las infracciones.</w:t>
      </w:r>
    </w:p>
    <w:p w14:paraId="0C5ACBBC" w14:textId="4292CC4C" w:rsidR="005C5A4E" w:rsidRDefault="005C5A4E" w:rsidP="00EB2F86">
      <w:pPr>
        <w:pStyle w:val="Listaconnmeros2"/>
      </w:pPr>
      <w:r>
        <w:t>Infracciones: contiene las infracciones realizadas por los operadores.</w:t>
      </w:r>
    </w:p>
    <w:p w14:paraId="31D49CC1" w14:textId="3F863B8C" w:rsidR="005C5A4E" w:rsidRDefault="005C5A4E" w:rsidP="00EB2F86">
      <w:pPr>
        <w:pStyle w:val="Listaconnmeros2"/>
      </w:pPr>
      <w:r>
        <w:t>Motivos: contiene la lista de los distintos motivos por los cuales se realizan las infracciones.</w:t>
      </w:r>
    </w:p>
    <w:p w14:paraId="1F993B9E" w14:textId="4CE57299" w:rsidR="005C5A4E" w:rsidRDefault="005C5A4E" w:rsidP="00EB2F86">
      <w:pPr>
        <w:pStyle w:val="Listaconnmeros2"/>
      </w:pPr>
      <w:r>
        <w:t>Vehículo</w:t>
      </w:r>
      <w:r w:rsidR="00D56563">
        <w:t>: Contiene las características del vehículo infraccionado</w:t>
      </w:r>
    </w:p>
    <w:p w14:paraId="48394517" w14:textId="7A10C380" w:rsidR="005C5A4E" w:rsidRDefault="005C5A4E" w:rsidP="005C5A4E">
      <w:pPr>
        <w:pStyle w:val="Listaconnmeros2"/>
      </w:pPr>
      <w:r>
        <w:t>Catalogo</w:t>
      </w:r>
      <w:r w:rsidR="00D56563">
        <w:t>: contiene el cátalo de marcar y modelos de los vehículos infraccionado.</w:t>
      </w:r>
    </w:p>
    <w:p w14:paraId="309E8A41" w14:textId="5A6D4469" w:rsidR="00D50D23" w:rsidRDefault="00D50D23" w:rsidP="00D2343F">
      <w:pPr>
        <w:rPr>
          <w:lang w:bidi="es-ES"/>
        </w:rPr>
      </w:pPr>
    </w:p>
    <w:p w14:paraId="2CE660EA" w14:textId="39DC8858" w:rsidR="005747B9" w:rsidRPr="005747B9" w:rsidRDefault="005747B9" w:rsidP="005747B9">
      <w:pPr>
        <w:rPr>
          <w:b/>
          <w:bCs/>
          <w:lang w:bidi="es-ES"/>
        </w:rPr>
      </w:pPr>
      <w:r w:rsidRPr="005747B9">
        <w:rPr>
          <w:b/>
          <w:bCs/>
          <w:lang w:bidi="es-ES"/>
        </w:rPr>
        <w:t>Diccionario de Datos</w:t>
      </w: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5747B9" w14:paraId="32CC405E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659F7EB1" w14:textId="77777777" w:rsidR="005747B9" w:rsidRDefault="005747B9" w:rsidP="005747B9">
            <w:pPr>
              <w:ind w:left="0"/>
            </w:pPr>
            <w:r>
              <w:t>Nombre de Tabla: Usuario</w:t>
            </w:r>
          </w:p>
        </w:tc>
      </w:tr>
      <w:tr w:rsidR="005747B9" w14:paraId="02BE613E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CE177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D67D8DF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3F7C145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5747B9" w14:paraId="14E216CF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52DA9" w14:textId="77777777" w:rsidR="005747B9" w:rsidRDefault="005747B9" w:rsidP="005747B9">
            <w:pPr>
              <w:ind w:left="0"/>
            </w:pPr>
            <w:r>
              <w:t>Id</w:t>
            </w:r>
          </w:p>
        </w:tc>
        <w:tc>
          <w:tcPr>
            <w:tcW w:w="1701" w:type="dxa"/>
          </w:tcPr>
          <w:p w14:paraId="47D597B2" w14:textId="7C24BFDE" w:rsidR="005747B9" w:rsidRDefault="009B6FF2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</w:t>
            </w:r>
            <w:r w:rsidR="005747B9" w:rsidRPr="003542A9">
              <w:t>char(25</w:t>
            </w:r>
            <w:r>
              <w:t>6</w:t>
            </w:r>
            <w:r w:rsidR="005747B9" w:rsidRPr="003542A9">
              <w:t>)</w:t>
            </w:r>
          </w:p>
        </w:tc>
        <w:tc>
          <w:tcPr>
            <w:tcW w:w="5807" w:type="dxa"/>
          </w:tcPr>
          <w:p w14:paraId="68295656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Identificador de la tabla </w:t>
            </w:r>
          </w:p>
        </w:tc>
      </w:tr>
      <w:tr w:rsidR="005747B9" w14:paraId="126F046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91B673" w14:textId="77777777" w:rsidR="005747B9" w:rsidRDefault="005747B9" w:rsidP="005747B9">
            <w:pPr>
              <w:ind w:left="0"/>
            </w:pPr>
            <w:r w:rsidRPr="003542A9">
              <w:t>Codigo</w:t>
            </w:r>
          </w:p>
        </w:tc>
        <w:tc>
          <w:tcPr>
            <w:tcW w:w="1701" w:type="dxa"/>
          </w:tcPr>
          <w:p w14:paraId="31113CE9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807" w:type="dxa"/>
          </w:tcPr>
          <w:p w14:paraId="7D5A7608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del usuario</w:t>
            </w:r>
          </w:p>
        </w:tc>
      </w:tr>
      <w:tr w:rsidR="005747B9" w14:paraId="4AE0D60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0786E7" w14:textId="77777777" w:rsidR="005747B9" w:rsidRDefault="005747B9" w:rsidP="005747B9">
            <w:pPr>
              <w:ind w:left="0"/>
            </w:pPr>
            <w:r w:rsidRPr="003542A9">
              <w:t>Nombre</w:t>
            </w:r>
          </w:p>
        </w:tc>
        <w:tc>
          <w:tcPr>
            <w:tcW w:w="1701" w:type="dxa"/>
          </w:tcPr>
          <w:p w14:paraId="63CF3650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1F639892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del usuario</w:t>
            </w:r>
          </w:p>
        </w:tc>
      </w:tr>
      <w:tr w:rsidR="005747B9" w14:paraId="306F3A6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E7FC534" w14:textId="77777777" w:rsidR="005747B9" w:rsidRDefault="005747B9" w:rsidP="005747B9">
            <w:pPr>
              <w:ind w:left="0"/>
            </w:pPr>
            <w:r w:rsidRPr="003542A9">
              <w:t>Apellidos</w:t>
            </w:r>
          </w:p>
        </w:tc>
        <w:tc>
          <w:tcPr>
            <w:tcW w:w="1701" w:type="dxa"/>
          </w:tcPr>
          <w:p w14:paraId="76BD1CA0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500023EE" w14:textId="0E818442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Apellidos del </w:t>
            </w:r>
            <w:r w:rsidR="009B6FF2">
              <w:t>usuario</w:t>
            </w:r>
          </w:p>
        </w:tc>
      </w:tr>
    </w:tbl>
    <w:p w14:paraId="2CFA7775" w14:textId="1FC59255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Spec="top"/>
        <w:tblW w:w="9776" w:type="dxa"/>
        <w:tblLook w:val="04A0" w:firstRow="1" w:lastRow="0" w:firstColumn="1" w:lastColumn="0" w:noHBand="0" w:noVBand="1"/>
      </w:tblPr>
      <w:tblGrid>
        <w:gridCol w:w="1984"/>
        <w:gridCol w:w="1682"/>
        <w:gridCol w:w="6110"/>
      </w:tblGrid>
      <w:tr w:rsidR="005747B9" w14:paraId="661BE7A3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4C514DA1" w14:textId="77777777" w:rsidR="005747B9" w:rsidRDefault="005747B9" w:rsidP="005747B9">
            <w:pPr>
              <w:ind w:left="0"/>
            </w:pPr>
            <w:r>
              <w:lastRenderedPageBreak/>
              <w:t>Nombre de Tabla: Tracking</w:t>
            </w:r>
          </w:p>
        </w:tc>
      </w:tr>
      <w:tr w:rsidR="005747B9" w14:paraId="268984B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shd w:val="clear" w:color="auto" w:fill="D8A3BB" w:themeFill="accent3" w:themeFillTint="99"/>
          </w:tcPr>
          <w:p w14:paraId="5792435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82" w:type="dxa"/>
            <w:shd w:val="clear" w:color="auto" w:fill="D8A3BB" w:themeFill="accent3" w:themeFillTint="99"/>
          </w:tcPr>
          <w:p w14:paraId="212F16E3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6110" w:type="dxa"/>
            <w:shd w:val="clear" w:color="auto" w:fill="D8A3BB" w:themeFill="accent3" w:themeFillTint="99"/>
          </w:tcPr>
          <w:p w14:paraId="268DBC9C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FC013E" w14:paraId="2685A3C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4B5245F" w14:textId="01AAC8C7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2" w:type="dxa"/>
            <w:vAlign w:val="bottom"/>
          </w:tcPr>
          <w:p w14:paraId="3440F35B" w14:textId="671984BB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6110" w:type="dxa"/>
            <w:vAlign w:val="bottom"/>
          </w:tcPr>
          <w:p w14:paraId="3AC4AF4B" w14:textId="4FC262C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la traza</w:t>
            </w:r>
          </w:p>
        </w:tc>
      </w:tr>
      <w:tr w:rsidR="00FC013E" w14:paraId="0BDF398A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FE96A86" w14:textId="231B714F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IdUser</w:t>
            </w:r>
          </w:p>
        </w:tc>
        <w:tc>
          <w:tcPr>
            <w:tcW w:w="1682" w:type="dxa"/>
            <w:vAlign w:val="bottom"/>
          </w:tcPr>
          <w:p w14:paraId="68A89754" w14:textId="3B77D3B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6110" w:type="dxa"/>
            <w:vAlign w:val="bottom"/>
          </w:tcPr>
          <w:p w14:paraId="26C26D13" w14:textId="6A6273D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usuario es una llave foránea con la tabla usuario</w:t>
            </w:r>
          </w:p>
        </w:tc>
      </w:tr>
      <w:tr w:rsidR="00FC013E" w14:paraId="052E2827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DAF0920" w14:textId="2D2660F9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Latitude</w:t>
            </w:r>
          </w:p>
        </w:tc>
        <w:tc>
          <w:tcPr>
            <w:tcW w:w="1682" w:type="dxa"/>
            <w:vAlign w:val="bottom"/>
          </w:tcPr>
          <w:p w14:paraId="0EFDC7A0" w14:textId="541C3379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38E0050A" w14:textId="79CF82E1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</w:t>
            </w:r>
          </w:p>
        </w:tc>
      </w:tr>
      <w:tr w:rsidR="00FC013E" w14:paraId="0441960C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6C719A3" w14:textId="3D2F53D6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Longitude</w:t>
            </w:r>
          </w:p>
        </w:tc>
        <w:tc>
          <w:tcPr>
            <w:tcW w:w="1682" w:type="dxa"/>
            <w:vAlign w:val="bottom"/>
          </w:tcPr>
          <w:p w14:paraId="2F2F6845" w14:textId="0B2AA24C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48BFE1AD" w14:textId="045659C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 de la Ubicación</w:t>
            </w:r>
          </w:p>
        </w:tc>
      </w:tr>
      <w:tr w:rsidR="00FC013E" w14:paraId="4D87658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3F2C47A" w14:textId="33D51FA7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</w:t>
            </w:r>
          </w:p>
        </w:tc>
        <w:tc>
          <w:tcPr>
            <w:tcW w:w="1682" w:type="dxa"/>
            <w:vAlign w:val="bottom"/>
          </w:tcPr>
          <w:p w14:paraId="636836FD" w14:textId="122C1533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30126A5E" w14:textId="4035FC9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 de la traza en el mapa</w:t>
            </w:r>
          </w:p>
        </w:tc>
      </w:tr>
      <w:tr w:rsidR="00FC013E" w14:paraId="1499820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E4F9E0C" w14:textId="722866D3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CreationDate</w:t>
            </w:r>
          </w:p>
        </w:tc>
        <w:tc>
          <w:tcPr>
            <w:tcW w:w="1682" w:type="dxa"/>
            <w:vAlign w:val="bottom"/>
          </w:tcPr>
          <w:p w14:paraId="2F6F2BAB" w14:textId="12FDA66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56EB1BE2" w14:textId="27E5EA6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Fecha del registro del punto</w:t>
            </w:r>
          </w:p>
        </w:tc>
      </w:tr>
      <w:tr w:rsidR="00FC013E" w14:paraId="701EEA1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1CE5C2" w14:textId="3A5F4119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CommunicationFail</w:t>
            </w:r>
          </w:p>
        </w:tc>
        <w:tc>
          <w:tcPr>
            <w:tcW w:w="1682" w:type="dxa"/>
            <w:vAlign w:val="bottom"/>
          </w:tcPr>
          <w:p w14:paraId="4FA72050" w14:textId="73512C54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98F78EC" w14:textId="2809A3F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punto se transmitió con falla de comunicación </w:t>
            </w:r>
          </w:p>
        </w:tc>
      </w:tr>
      <w:tr w:rsidR="00FC013E" w14:paraId="3D4C9B3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D079E4A" w14:textId="09462D52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IdDevice</w:t>
            </w:r>
          </w:p>
        </w:tc>
        <w:tc>
          <w:tcPr>
            <w:tcW w:w="1682" w:type="dxa"/>
            <w:vAlign w:val="bottom"/>
          </w:tcPr>
          <w:p w14:paraId="58507B96" w14:textId="64454EFF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22A20954" w14:textId="51F46CEB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Identificador del dispositivo</w:t>
            </w:r>
          </w:p>
        </w:tc>
      </w:tr>
      <w:tr w:rsidR="00FC013E" w14:paraId="1C18D10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45F680A" w14:textId="4D691EAD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Validate</w:t>
            </w:r>
          </w:p>
        </w:tc>
        <w:tc>
          <w:tcPr>
            <w:tcW w:w="1682" w:type="dxa"/>
            <w:vAlign w:val="bottom"/>
          </w:tcPr>
          <w:p w14:paraId="2B26F168" w14:textId="54CAA318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1007F398" w14:textId="46CDC37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es </w:t>
            </w:r>
            <w:r w:rsidR="00A5135F">
              <w:rPr>
                <w:color w:val="000000"/>
                <w:sz w:val="22"/>
                <w:szCs w:val="22"/>
              </w:rPr>
              <w:t>válido</w:t>
            </w:r>
            <w:r>
              <w:rPr>
                <w:color w:val="000000"/>
                <w:sz w:val="22"/>
                <w:szCs w:val="22"/>
              </w:rPr>
              <w:t xml:space="preserve"> el punto</w:t>
            </w:r>
          </w:p>
        </w:tc>
      </w:tr>
      <w:tr w:rsidR="00FC013E" w14:paraId="113689E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F1770E3" w14:textId="2E8F210F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distance_KM</w:t>
            </w:r>
          </w:p>
        </w:tc>
        <w:tc>
          <w:tcPr>
            <w:tcW w:w="1682" w:type="dxa"/>
            <w:vAlign w:val="bottom"/>
          </w:tcPr>
          <w:p w14:paraId="4152A246" w14:textId="43F4012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1A282595" w14:textId="7D1E9540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distancia en kilómetros</w:t>
            </w:r>
          </w:p>
        </w:tc>
      </w:tr>
      <w:tr w:rsidR="00FC013E" w14:paraId="7C55787A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455A61A" w14:textId="7E9409CE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timeDiff_Hour</w:t>
            </w:r>
          </w:p>
        </w:tc>
        <w:tc>
          <w:tcPr>
            <w:tcW w:w="1682" w:type="dxa"/>
            <w:vAlign w:val="bottom"/>
          </w:tcPr>
          <w:p w14:paraId="14D23A52" w14:textId="104921DF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0140D77" w14:textId="60A52022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tiempo entre punto y punto</w:t>
            </w:r>
          </w:p>
        </w:tc>
      </w:tr>
      <w:tr w:rsidR="00FC013E" w14:paraId="540F0AF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5FBCFE3" w14:textId="39CE9411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speed_KM_Hour</w:t>
            </w:r>
          </w:p>
        </w:tc>
        <w:tc>
          <w:tcPr>
            <w:tcW w:w="1682" w:type="dxa"/>
            <w:vAlign w:val="bottom"/>
          </w:tcPr>
          <w:p w14:paraId="58632323" w14:textId="4513103D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E47D04D" w14:textId="0762D99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velocidad entre cada punto</w:t>
            </w:r>
          </w:p>
        </w:tc>
      </w:tr>
      <w:tr w:rsidR="00FC013E" w14:paraId="26C6009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247C45" w14:textId="764333A0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isOutlier</w:t>
            </w:r>
          </w:p>
        </w:tc>
        <w:tc>
          <w:tcPr>
            <w:tcW w:w="1682" w:type="dxa"/>
            <w:vAlign w:val="bottom"/>
          </w:tcPr>
          <w:p w14:paraId="72C05B66" w14:textId="0B2067EE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87F4D51" w14:textId="00D6B0A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</w:t>
            </w:r>
            <w:r w:rsidR="00A5135F">
              <w:rPr>
                <w:color w:val="000000"/>
                <w:sz w:val="22"/>
                <w:szCs w:val="22"/>
              </w:rPr>
              <w:t>está</w:t>
            </w:r>
            <w:r>
              <w:rPr>
                <w:color w:val="000000"/>
                <w:sz w:val="22"/>
                <w:szCs w:val="22"/>
              </w:rPr>
              <w:t xml:space="preserve"> dentro de la zona</w:t>
            </w:r>
          </w:p>
        </w:tc>
      </w:tr>
      <w:tr w:rsidR="00FC013E" w14:paraId="4B3BD149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5120E88" w14:textId="2C42E2E5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IdNumeric</w:t>
            </w:r>
          </w:p>
        </w:tc>
        <w:tc>
          <w:tcPr>
            <w:tcW w:w="1682" w:type="dxa"/>
            <w:vAlign w:val="bottom"/>
          </w:tcPr>
          <w:p w14:paraId="70C4312C" w14:textId="1D072DA8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319F66E9" w14:textId="1967AC64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Identificador </w:t>
            </w:r>
            <w:r w:rsidR="00A5135F">
              <w:rPr>
                <w:color w:val="000000"/>
                <w:sz w:val="22"/>
                <w:szCs w:val="22"/>
              </w:rPr>
              <w:t>único</w:t>
            </w:r>
            <w:r>
              <w:rPr>
                <w:color w:val="000000"/>
                <w:sz w:val="22"/>
                <w:szCs w:val="22"/>
              </w:rPr>
              <w:t xml:space="preserve"> del registro</w:t>
            </w:r>
          </w:p>
        </w:tc>
      </w:tr>
    </w:tbl>
    <w:p w14:paraId="798B7DA6" w14:textId="6644DDEF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52"/>
        <w:gridCol w:w="1666"/>
        <w:gridCol w:w="5858"/>
      </w:tblGrid>
      <w:tr w:rsidR="00A5135F" w14:paraId="521C69DA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D4D1B48" w14:textId="02281FFB" w:rsidR="00A5135F" w:rsidRDefault="00A5135F" w:rsidP="00F963A7">
            <w:pPr>
              <w:ind w:left="0"/>
            </w:pPr>
            <w:r>
              <w:t xml:space="preserve">Nombre de Tabla: </w:t>
            </w:r>
            <w:r>
              <w:t>Infracciones</w:t>
            </w:r>
          </w:p>
        </w:tc>
      </w:tr>
      <w:tr w:rsidR="009B6FF2" w14:paraId="3A8C26DD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shd w:val="clear" w:color="auto" w:fill="D8A3BB" w:themeFill="accent3" w:themeFillTint="99"/>
          </w:tcPr>
          <w:p w14:paraId="2715C217" w14:textId="77777777" w:rsidR="00A5135F" w:rsidRPr="003D7EC2" w:rsidRDefault="00A5135F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66" w:type="dxa"/>
            <w:shd w:val="clear" w:color="auto" w:fill="D8A3BB" w:themeFill="accent3" w:themeFillTint="99"/>
          </w:tcPr>
          <w:p w14:paraId="08C3A36E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58" w:type="dxa"/>
            <w:shd w:val="clear" w:color="auto" w:fill="D8A3BB" w:themeFill="accent3" w:themeFillTint="99"/>
          </w:tcPr>
          <w:p w14:paraId="546179D8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B6FF2" w14:paraId="5257BB76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DBBCC7F" w14:textId="582DC319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66" w:type="dxa"/>
            <w:vAlign w:val="bottom"/>
          </w:tcPr>
          <w:p w14:paraId="18A0E04F" w14:textId="6D02107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C9E4B4" w14:textId="171C238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 la Infracción</w:t>
            </w:r>
          </w:p>
        </w:tc>
      </w:tr>
      <w:tr w:rsidR="009B6FF2" w14:paraId="2BFC08C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ABF7144" w14:textId="2ACE4545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</w:t>
            </w:r>
          </w:p>
        </w:tc>
        <w:tc>
          <w:tcPr>
            <w:tcW w:w="1666" w:type="dxa"/>
            <w:vAlign w:val="bottom"/>
          </w:tcPr>
          <w:p w14:paraId="6D68F78C" w14:textId="4281BFE3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ED9863" w14:textId="77C315F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vehículo clave foránea a la tabla vehículo</w:t>
            </w:r>
          </w:p>
        </w:tc>
      </w:tr>
      <w:tr w:rsidR="009B6FF2" w14:paraId="7BC4AA2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7EE962AD" w14:textId="76B13637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idInfringementReason</w:t>
            </w:r>
          </w:p>
        </w:tc>
        <w:tc>
          <w:tcPr>
            <w:tcW w:w="1666" w:type="dxa"/>
            <w:vAlign w:val="bottom"/>
          </w:tcPr>
          <w:p w14:paraId="5A7B8361" w14:textId="66070B2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4F6BF5E1" w14:textId="0033A74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Identificador de la </w:t>
            </w:r>
            <w:r w:rsidR="00963221">
              <w:rPr>
                <w:color w:val="000000"/>
                <w:sz w:val="22"/>
                <w:szCs w:val="22"/>
              </w:rPr>
              <w:t>razón</w:t>
            </w:r>
            <w:r>
              <w:rPr>
                <w:color w:val="000000"/>
                <w:sz w:val="22"/>
                <w:szCs w:val="22"/>
              </w:rPr>
              <w:t xml:space="preserve">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clave </w:t>
            </w:r>
            <w:r w:rsidR="00963221">
              <w:rPr>
                <w:color w:val="000000"/>
                <w:sz w:val="22"/>
                <w:szCs w:val="22"/>
              </w:rPr>
              <w:t>foránea</w:t>
            </w:r>
            <w:r>
              <w:rPr>
                <w:color w:val="000000"/>
                <w:sz w:val="22"/>
                <w:szCs w:val="22"/>
              </w:rPr>
              <w:t xml:space="preserve"> a la tabla de motivos</w:t>
            </w:r>
          </w:p>
        </w:tc>
      </w:tr>
      <w:tr w:rsidR="009B6FF2" w14:paraId="5578F0A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C180B3" w14:textId="7937BD0B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IdClamp01</w:t>
            </w:r>
          </w:p>
        </w:tc>
        <w:tc>
          <w:tcPr>
            <w:tcW w:w="1666" w:type="dxa"/>
            <w:vAlign w:val="bottom"/>
          </w:tcPr>
          <w:p w14:paraId="147332B7" w14:textId="73541DE4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26D483C" w14:textId="43659B7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inmovilizador aplica para algunas infracciones</w:t>
            </w:r>
          </w:p>
        </w:tc>
      </w:tr>
      <w:tr w:rsidR="009B6FF2" w14:paraId="11CA6751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48E312E" w14:textId="2C0A94D4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</w:t>
            </w:r>
          </w:p>
        </w:tc>
        <w:tc>
          <w:tcPr>
            <w:tcW w:w="1666" w:type="dxa"/>
            <w:vAlign w:val="bottom"/>
          </w:tcPr>
          <w:p w14:paraId="1E0184E2" w14:textId="2CFC4602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3B539D68" w14:textId="0EA80CE2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9F6CB71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B735A5E" w14:textId="2D7999E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</w:t>
            </w:r>
          </w:p>
        </w:tc>
        <w:tc>
          <w:tcPr>
            <w:tcW w:w="1666" w:type="dxa"/>
            <w:vAlign w:val="bottom"/>
          </w:tcPr>
          <w:p w14:paraId="035E8286" w14:textId="2D12A3D0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BC1EEE6" w14:textId="01874F52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</w:t>
            </w:r>
            <w:r>
              <w:rPr>
                <w:color w:val="000000"/>
                <w:sz w:val="22"/>
                <w:szCs w:val="22"/>
              </w:rPr>
              <w:t>Ubicación de</w:t>
            </w:r>
            <w:r w:rsidR="009B6FF2">
              <w:rPr>
                <w:color w:val="000000"/>
                <w:sz w:val="22"/>
                <w:szCs w:val="22"/>
              </w:rPr>
              <w:t xml:space="preserve">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A14291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BE77861" w14:textId="45ABAEC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PayDate</w:t>
            </w:r>
          </w:p>
        </w:tc>
        <w:tc>
          <w:tcPr>
            <w:tcW w:w="1666" w:type="dxa"/>
            <w:vAlign w:val="bottom"/>
          </w:tcPr>
          <w:p w14:paraId="0A020246" w14:textId="665CA42A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0A1DF387" w14:textId="0B12CEF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pago solo si aplica</w:t>
            </w:r>
          </w:p>
        </w:tc>
      </w:tr>
      <w:tr w:rsidR="009B6FF2" w14:paraId="4B30DC0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278D675" w14:textId="6B9B1FF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CreationDate</w:t>
            </w:r>
          </w:p>
        </w:tc>
        <w:tc>
          <w:tcPr>
            <w:tcW w:w="1666" w:type="dxa"/>
            <w:vAlign w:val="bottom"/>
          </w:tcPr>
          <w:p w14:paraId="60C81973" w14:textId="39271E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77852D89" w14:textId="48D118FF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creación</w:t>
            </w:r>
          </w:p>
        </w:tc>
      </w:tr>
      <w:tr w:rsidR="009B6FF2" w14:paraId="6F34F2D4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C75CABE" w14:textId="4A2F02BA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LastChange</w:t>
            </w:r>
          </w:p>
        </w:tc>
        <w:tc>
          <w:tcPr>
            <w:tcW w:w="1666" w:type="dxa"/>
            <w:vAlign w:val="bottom"/>
          </w:tcPr>
          <w:p w14:paraId="3DEF9877" w14:textId="088867B9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BB8E4F9" w14:textId="03F8619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u</w:t>
            </w:r>
            <w:r w:rsidR="00963221">
              <w:rPr>
                <w:color w:val="000000"/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>timo cambio</w:t>
            </w:r>
          </w:p>
        </w:tc>
      </w:tr>
      <w:tr w:rsidR="009B6FF2" w14:paraId="5622FA1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D666B44" w14:textId="3B9A285F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InstallerNote</w:t>
            </w:r>
          </w:p>
        </w:tc>
        <w:tc>
          <w:tcPr>
            <w:tcW w:w="1666" w:type="dxa"/>
            <w:vAlign w:val="bottom"/>
          </w:tcPr>
          <w:p w14:paraId="0D2E04D2" w14:textId="240BA519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397B9C2B" w14:textId="2CDB6698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nota al realizar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262E41F3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16E0D704" w14:textId="62C38DB2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PlaceOfPayment</w:t>
            </w:r>
          </w:p>
        </w:tc>
        <w:tc>
          <w:tcPr>
            <w:tcW w:w="1666" w:type="dxa"/>
            <w:vAlign w:val="bottom"/>
          </w:tcPr>
          <w:p w14:paraId="4AA570B2" w14:textId="031FD5B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47E13800" w14:textId="12775C21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Lugar de pago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aplica para </w:t>
            </w:r>
            <w:r w:rsidR="00963221">
              <w:rPr>
                <w:color w:val="000000"/>
                <w:sz w:val="22"/>
                <w:szCs w:val="22"/>
              </w:rPr>
              <w:t>infracciones</w:t>
            </w:r>
            <w:r>
              <w:rPr>
                <w:color w:val="000000"/>
                <w:sz w:val="22"/>
                <w:szCs w:val="22"/>
              </w:rPr>
              <w:t xml:space="preserve"> con inmovilizador</w:t>
            </w:r>
          </w:p>
        </w:tc>
      </w:tr>
      <w:tr w:rsidR="009B6FF2" w14:paraId="418D608F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57A4DAF9" w14:textId="21CD95C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ReleaseRequestDate</w:t>
            </w:r>
          </w:p>
        </w:tc>
        <w:tc>
          <w:tcPr>
            <w:tcW w:w="1666" w:type="dxa"/>
            <w:vAlign w:val="bottom"/>
          </w:tcPr>
          <w:p w14:paraId="6A71582C" w14:textId="66F8942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19508866" w14:textId="54B6B0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liberación</w:t>
            </w:r>
            <w:r>
              <w:rPr>
                <w:color w:val="000000"/>
                <w:sz w:val="22"/>
                <w:szCs w:val="22"/>
              </w:rPr>
              <w:t xml:space="preserve"> de inmovilizador</w:t>
            </w:r>
          </w:p>
        </w:tc>
      </w:tr>
      <w:tr w:rsidR="009B6FF2" w14:paraId="3DE9832C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7BE2DEE" w14:textId="71BF542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CloseDate</w:t>
            </w:r>
          </w:p>
        </w:tc>
        <w:tc>
          <w:tcPr>
            <w:tcW w:w="1666" w:type="dxa"/>
            <w:vAlign w:val="bottom"/>
          </w:tcPr>
          <w:p w14:paraId="05F4F774" w14:textId="540CE7D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1C5D783" w14:textId="366AC214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cierre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54D62AA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5A0CDF" w14:textId="5F7BFCFC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LatitudeOperator</w:t>
            </w:r>
          </w:p>
        </w:tc>
        <w:tc>
          <w:tcPr>
            <w:tcW w:w="1666" w:type="dxa"/>
            <w:vAlign w:val="bottom"/>
          </w:tcPr>
          <w:p w14:paraId="13AC9158" w14:textId="32A54ACE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E5097A3" w14:textId="11269A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del operador que realiza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1DDA7D90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72FD5E3" w14:textId="77999DD6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LongitudeOperator</w:t>
            </w:r>
          </w:p>
        </w:tc>
        <w:tc>
          <w:tcPr>
            <w:tcW w:w="1666" w:type="dxa"/>
            <w:vAlign w:val="bottom"/>
          </w:tcPr>
          <w:p w14:paraId="412D314B" w14:textId="5B491CF7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7DC8DD30" w14:textId="367AFB51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Ubicación   del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76A3DA62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20FD25B" w14:textId="712049A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IdCreator</w:t>
            </w:r>
          </w:p>
        </w:tc>
        <w:tc>
          <w:tcPr>
            <w:tcW w:w="1666" w:type="dxa"/>
            <w:vAlign w:val="bottom"/>
          </w:tcPr>
          <w:p w14:paraId="1405CD1F" w14:textId="7EB71B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D9ACC7E" w14:textId="434399D8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457D0B6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6FDCEED" w14:textId="025D3C3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Attender</w:t>
            </w:r>
          </w:p>
        </w:tc>
        <w:tc>
          <w:tcPr>
            <w:tcW w:w="1666" w:type="dxa"/>
            <w:vAlign w:val="bottom"/>
          </w:tcPr>
          <w:p w14:paraId="51F80E2C" w14:textId="4DDB5D9F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444910A" w14:textId="3A7B2437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quita los </w:t>
            </w:r>
            <w:r>
              <w:rPr>
                <w:color w:val="000000"/>
                <w:sz w:val="22"/>
                <w:szCs w:val="22"/>
              </w:rPr>
              <w:t>inmovilizadoras</w:t>
            </w:r>
            <w:r w:rsidR="009B6FF2">
              <w:rPr>
                <w:color w:val="000000"/>
                <w:sz w:val="22"/>
                <w:szCs w:val="22"/>
              </w:rPr>
              <w:t xml:space="preserve"> del </w:t>
            </w:r>
            <w:r>
              <w:rPr>
                <w:color w:val="000000"/>
                <w:sz w:val="22"/>
                <w:szCs w:val="22"/>
              </w:rPr>
              <w:t>vehículo</w:t>
            </w:r>
          </w:p>
        </w:tc>
      </w:tr>
    </w:tbl>
    <w:p w14:paraId="7B030112" w14:textId="232BC670" w:rsidR="00A5135F" w:rsidRDefault="00A5135F" w:rsidP="00D2343F">
      <w:pPr>
        <w:rPr>
          <w:lang w:bidi="es-ES"/>
        </w:rPr>
      </w:pPr>
    </w:p>
    <w:p w14:paraId="616888BB" w14:textId="02526A2B" w:rsidR="00963221" w:rsidRDefault="00963221" w:rsidP="00D2343F">
      <w:pPr>
        <w:rPr>
          <w:lang w:bidi="es-ES"/>
        </w:rPr>
      </w:pPr>
    </w:p>
    <w:p w14:paraId="2EBFAD3E" w14:textId="0A65F128" w:rsidR="00963221" w:rsidRDefault="00963221" w:rsidP="00D2343F">
      <w:pPr>
        <w:rPr>
          <w:lang w:bidi="es-ES"/>
        </w:rPr>
      </w:pPr>
    </w:p>
    <w:p w14:paraId="03E1368B" w14:textId="71F63002" w:rsidR="00963221" w:rsidRDefault="00963221" w:rsidP="00D2343F">
      <w:pPr>
        <w:rPr>
          <w:lang w:bidi="es-ES"/>
        </w:rPr>
      </w:pPr>
    </w:p>
    <w:p w14:paraId="0C9CC1CD" w14:textId="74C39FB9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0FEABDBB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F613994" w14:textId="5BCC919E" w:rsidR="00963221" w:rsidRDefault="00963221" w:rsidP="00F963A7">
            <w:pPr>
              <w:ind w:left="0"/>
            </w:pPr>
            <w:r>
              <w:t xml:space="preserve">Nombre de Tabla: </w:t>
            </w:r>
            <w:r>
              <w:t>Motivos</w:t>
            </w:r>
          </w:p>
        </w:tc>
      </w:tr>
      <w:tr w:rsidR="00963221" w14:paraId="5D2744C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3B7D760B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72645EF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255B5AB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63221" w14:paraId="4ABB4147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686503F" w14:textId="21C0DC99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9C16571" w14:textId="47E4A871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7B5D70BF" w14:textId="10FD36A5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motivo de infracción</w:t>
            </w:r>
          </w:p>
        </w:tc>
      </w:tr>
      <w:tr w:rsidR="00963221" w14:paraId="74A55A7E" w14:textId="77777777" w:rsidTr="00705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CC41E3B" w14:textId="69E445F3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Code</w:t>
            </w:r>
            <w:proofErr w:type="spellEnd"/>
          </w:p>
        </w:tc>
        <w:tc>
          <w:tcPr>
            <w:tcW w:w="1701" w:type="dxa"/>
            <w:vAlign w:val="bottom"/>
          </w:tcPr>
          <w:p w14:paraId="5AC88450" w14:textId="7772D56E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5988EAD2" w14:textId="18FDE91F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código de motivo</w:t>
            </w:r>
          </w:p>
        </w:tc>
      </w:tr>
      <w:tr w:rsidR="00963221" w14:paraId="2E7530E6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68D9CAC" w14:textId="3E0F0B5E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Note</w:t>
            </w:r>
          </w:p>
        </w:tc>
        <w:tc>
          <w:tcPr>
            <w:tcW w:w="1701" w:type="dxa"/>
            <w:vAlign w:val="bottom"/>
          </w:tcPr>
          <w:p w14:paraId="01C02092" w14:textId="7C479E62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2AE295A" w14:textId="70E3D670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descripción del motivo</w:t>
            </w:r>
          </w:p>
        </w:tc>
      </w:tr>
    </w:tbl>
    <w:p w14:paraId="0FD37CA3" w14:textId="4F113603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67F295F3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7DB6C6B9" w14:textId="06D53B44" w:rsidR="00963221" w:rsidRDefault="00963221" w:rsidP="00F963A7">
            <w:pPr>
              <w:ind w:left="0"/>
            </w:pPr>
            <w:r>
              <w:t xml:space="preserve">Nombre de Tabla: </w:t>
            </w:r>
            <w:r w:rsidR="007E16DE">
              <w:t>Vehículos</w:t>
            </w:r>
          </w:p>
        </w:tc>
      </w:tr>
      <w:tr w:rsidR="00963221" w14:paraId="169ED5DA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6F7719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2F38E289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575D30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5EF9D869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667ED6BF" w14:textId="5DE43312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B015353" w14:textId="7F6A4A3D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6CE66D3E" w14:textId="27CD7E63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vehículo</w:t>
            </w:r>
          </w:p>
        </w:tc>
      </w:tr>
      <w:tr w:rsidR="007E16DE" w14:paraId="105806D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1F01BC6" w14:textId="3598F5D6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Color</w:t>
            </w:r>
          </w:p>
        </w:tc>
        <w:tc>
          <w:tcPr>
            <w:tcW w:w="1701" w:type="dxa"/>
            <w:vAlign w:val="bottom"/>
          </w:tcPr>
          <w:p w14:paraId="6366366C" w14:textId="6F562412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6342AF9D" w14:textId="03BB4940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color del vehículo</w:t>
            </w:r>
          </w:p>
        </w:tc>
      </w:tr>
      <w:tr w:rsidR="007E16DE" w14:paraId="543660EE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1C0AE954" w14:textId="515E24BD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IdVehicleCatalog</w:t>
            </w:r>
          </w:p>
        </w:tc>
        <w:tc>
          <w:tcPr>
            <w:tcW w:w="1701" w:type="dxa"/>
            <w:vAlign w:val="bottom"/>
          </w:tcPr>
          <w:p w14:paraId="69A60E16" w14:textId="56829001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22774247" w14:textId="77A761A7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vehículo, es clave foránea a la tabla catalogo</w:t>
            </w:r>
          </w:p>
        </w:tc>
      </w:tr>
    </w:tbl>
    <w:p w14:paraId="6251F87D" w14:textId="3B344532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7E16DE" w14:paraId="3BD4FB9E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065667B3" w14:textId="7BB20B76" w:rsidR="007E16DE" w:rsidRDefault="007E16DE" w:rsidP="00F963A7">
            <w:pPr>
              <w:ind w:left="0"/>
            </w:pPr>
            <w:r>
              <w:t xml:space="preserve">Nombre de Tabla: </w:t>
            </w:r>
            <w:r>
              <w:t>Catálogo</w:t>
            </w:r>
          </w:p>
        </w:tc>
      </w:tr>
      <w:tr w:rsidR="007E16DE" w14:paraId="2DC9F2D4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74C5C213" w14:textId="77777777" w:rsidR="007E16DE" w:rsidRPr="003D7EC2" w:rsidRDefault="007E16DE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61B33F66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94067F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2891AD43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7758DCD" w14:textId="39ED18D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33CDC2B2" w14:textId="349DFC0F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77B2FC9B" w14:textId="20B35644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</w:t>
            </w:r>
          </w:p>
        </w:tc>
      </w:tr>
      <w:tr w:rsidR="007E16DE" w14:paraId="0CF8F172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77B0ACFE" w14:textId="1744589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Brand</w:t>
            </w:r>
          </w:p>
        </w:tc>
        <w:tc>
          <w:tcPr>
            <w:tcW w:w="1701" w:type="dxa"/>
            <w:vAlign w:val="bottom"/>
          </w:tcPr>
          <w:p w14:paraId="4FE97B51" w14:textId="365921DD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B2CB3C2" w14:textId="172CBD81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Marca del vehículo</w:t>
            </w:r>
          </w:p>
        </w:tc>
      </w:tr>
      <w:tr w:rsidR="007E16DE" w14:paraId="6663829A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5535F55" w14:textId="1D08F5C3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Model</w:t>
            </w:r>
          </w:p>
        </w:tc>
        <w:tc>
          <w:tcPr>
            <w:tcW w:w="1701" w:type="dxa"/>
            <w:vAlign w:val="bottom"/>
          </w:tcPr>
          <w:p w14:paraId="2A7D0D35" w14:textId="686175C8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1A706F1E" w14:textId="75569419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Modelo de vehículo</w:t>
            </w:r>
          </w:p>
        </w:tc>
      </w:tr>
    </w:tbl>
    <w:p w14:paraId="5F4F755D" w14:textId="77777777" w:rsidR="007E16DE" w:rsidRDefault="007E16DE" w:rsidP="00D2343F">
      <w:pPr>
        <w:rPr>
          <w:lang w:bidi="es-ES"/>
        </w:rPr>
      </w:pPr>
    </w:p>
    <w:p w14:paraId="626C4C54" w14:textId="77777777" w:rsidR="00963221" w:rsidRDefault="00963221" w:rsidP="00D2343F">
      <w:pPr>
        <w:rPr>
          <w:lang w:bidi="es-ES"/>
        </w:rPr>
      </w:pPr>
    </w:p>
    <w:p w14:paraId="42AC00AA" w14:textId="5538F1BC" w:rsidR="005747B9" w:rsidRDefault="005747B9" w:rsidP="00D2343F">
      <w:pPr>
        <w:rPr>
          <w:lang w:bidi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EA3D9" wp14:editId="0E16288C">
                <wp:simplePos x="0" y="0"/>
                <wp:positionH relativeFrom="column">
                  <wp:posOffset>-66675</wp:posOffset>
                </wp:positionH>
                <wp:positionV relativeFrom="paragraph">
                  <wp:posOffset>-71120</wp:posOffset>
                </wp:positionV>
                <wp:extent cx="6089015" cy="457200"/>
                <wp:effectExtent l="0" t="0" r="6985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01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5C92" w14:textId="4E787ADE" w:rsidR="005747B9" w:rsidRPr="005747B9" w:rsidRDefault="005747B9" w:rsidP="005747B9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44"/>
                                <w:szCs w:val="36"/>
                                <w:lang w:bidi="es-ES"/>
                              </w:rPr>
                            </w:pPr>
                            <w:r w:rsidRPr="005747B9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Modelo de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EA3D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.25pt;margin-top:-5.6pt;width:479.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" stroked="f">
                <v:textbox inset="0,0,0,0">
                  <w:txbxContent>
                    <w:p w14:paraId="08C55C92" w14:textId="4E787ADE" w:rsidR="005747B9" w:rsidRPr="005747B9" w:rsidRDefault="005747B9" w:rsidP="005747B9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44"/>
                          <w:szCs w:val="36"/>
                          <w:lang w:bidi="es-ES"/>
                        </w:rPr>
                      </w:pPr>
                      <w:r w:rsidRPr="005747B9">
                        <w:rPr>
                          <w:b/>
                          <w:bCs/>
                          <w:sz w:val="32"/>
                          <w:szCs w:val="24"/>
                        </w:rPr>
                        <w:t>Modelo de Base de Datos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59264" behindDoc="0" locked="0" layoutInCell="1" allowOverlap="1" wp14:anchorId="026C979C" wp14:editId="5B7B5A7D">
            <wp:simplePos x="0" y="0"/>
            <wp:positionH relativeFrom="margin">
              <wp:posOffset>-66675</wp:posOffset>
            </wp:positionH>
            <wp:positionV relativeFrom="paragraph">
              <wp:posOffset>386080</wp:posOffset>
            </wp:positionV>
            <wp:extent cx="6089015" cy="5840095"/>
            <wp:effectExtent l="0" t="0" r="6985" b="8255"/>
            <wp:wrapTopAndBottom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287E0" w14:textId="4E0F9AF7" w:rsidR="005747B9" w:rsidRDefault="005747B9" w:rsidP="00D2343F">
      <w:pPr>
        <w:rPr>
          <w:lang w:bidi="es-ES"/>
        </w:rPr>
      </w:pPr>
    </w:p>
    <w:p w14:paraId="2B41F0F2" w14:textId="58057F11" w:rsidR="005747B9" w:rsidRDefault="005747B9" w:rsidP="00D2343F">
      <w:pPr>
        <w:rPr>
          <w:lang w:bidi="es-ES"/>
        </w:rPr>
      </w:pPr>
    </w:p>
    <w:p w14:paraId="6EAF7A2B" w14:textId="68EBCF62" w:rsidR="005747B9" w:rsidRDefault="005747B9" w:rsidP="00D2343F">
      <w:pPr>
        <w:rPr>
          <w:lang w:bidi="es-ES"/>
        </w:rPr>
      </w:pPr>
    </w:p>
    <w:p w14:paraId="397FBE8A" w14:textId="74BD8919" w:rsidR="00AB31F6" w:rsidRDefault="00AB31F6" w:rsidP="00D2343F">
      <w:pPr>
        <w:rPr>
          <w:lang w:bidi="es-ES"/>
        </w:rPr>
      </w:pPr>
    </w:p>
    <w:p w14:paraId="26418389" w14:textId="77777777" w:rsidR="00AB31F6" w:rsidRDefault="00AB31F6" w:rsidP="00D2343F">
      <w:pPr>
        <w:rPr>
          <w:lang w:bidi="es-ES"/>
        </w:rPr>
      </w:pPr>
    </w:p>
    <w:p w14:paraId="0ED6FB06" w14:textId="5699E4BA" w:rsidR="008064BE" w:rsidRDefault="008064BE" w:rsidP="00D2343F"/>
    <w:p w14:paraId="47CBB277" w14:textId="75DA4441" w:rsidR="003D7EC2" w:rsidRPr="00901156" w:rsidRDefault="003D7EC2" w:rsidP="00D2343F"/>
    <w:p w14:paraId="4D2A9CAE" w14:textId="384BF1D0" w:rsidR="0015180F" w:rsidRPr="00AB31F6" w:rsidRDefault="00AB31F6" w:rsidP="00D2343F">
      <w:pPr>
        <w:pStyle w:val="Listaconnmeros"/>
      </w:pPr>
      <w:r>
        <w:rPr>
          <w:rFonts w:eastAsiaTheme="majorEastAsia"/>
        </w:rPr>
        <w:lastRenderedPageBreak/>
        <w:t>Creación de la Base de datos usando Workbench</w:t>
      </w:r>
    </w:p>
    <w:p w14:paraId="548896E5" w14:textId="107D9C1A" w:rsidR="00AB31F6" w:rsidRDefault="00AB31F6" w:rsidP="00AB31F6">
      <w:r>
        <w:t>Para caso del uso de Workbench se presentaron varios inconvenientes:</w:t>
      </w:r>
    </w:p>
    <w:p w14:paraId="3DDA461F" w14:textId="3EB5DD44" w:rsidR="00AB31F6" w:rsidRDefault="00AB31F6" w:rsidP="00AB31F6">
      <w:pPr>
        <w:pStyle w:val="Prrafodelista"/>
        <w:numPr>
          <w:ilvl w:val="0"/>
          <w:numId w:val="44"/>
        </w:numPr>
      </w:pPr>
      <w:r>
        <w:t>Cantidad de datos en los archivos.</w:t>
      </w:r>
    </w:p>
    <w:p w14:paraId="2EA850C8" w14:textId="72110947" w:rsidR="00AB31F6" w:rsidRDefault="00AB31F6" w:rsidP="00AB31F6">
      <w:pPr>
        <w:pStyle w:val="Prrafodelista"/>
        <w:numPr>
          <w:ilvl w:val="0"/>
          <w:numId w:val="44"/>
        </w:numPr>
      </w:pPr>
      <w:r>
        <w:t>Formatos de datos no compatible.</w:t>
      </w:r>
    </w:p>
    <w:p w14:paraId="788C2628" w14:textId="68663558" w:rsidR="00AB31F6" w:rsidRDefault="00AB31F6" w:rsidP="00AB31F6">
      <w:pPr>
        <w:pStyle w:val="Prrafodelista"/>
        <w:numPr>
          <w:ilvl w:val="0"/>
          <w:numId w:val="44"/>
        </w:numPr>
      </w:pPr>
      <w:r>
        <w:t>Textos con caracteres especiales.</w:t>
      </w:r>
    </w:p>
    <w:p w14:paraId="4B2BFC87" w14:textId="26102359" w:rsidR="00221CD5" w:rsidRDefault="00AB31F6" w:rsidP="00221CD5">
      <w:r>
        <w:t xml:space="preserve">Lo cual me llevo a realizar tratamiento previo de cada uno de los </w:t>
      </w:r>
      <w:r w:rsidR="00221CD5">
        <w:t>.</w:t>
      </w:r>
      <w:r>
        <w:t>csv de los datos de las tablas.</w:t>
      </w:r>
      <w:r w:rsidR="00221CD5">
        <w:t xml:space="preserve"> Además, se tuvo que tomar menos datos de los que se contemplaban.</w:t>
      </w:r>
    </w:p>
    <w:p w14:paraId="5428D590" w14:textId="2B2E93CC" w:rsidR="00221CD5" w:rsidRDefault="00221CD5" w:rsidP="00221CD5">
      <w:pPr>
        <w:rPr>
          <w:b/>
          <w:bCs/>
        </w:rPr>
      </w:pPr>
      <w:r w:rsidRPr="00221CD5">
        <w:rPr>
          <w:b/>
          <w:bCs/>
        </w:rPr>
        <w:drawing>
          <wp:anchor distT="0" distB="0" distL="114300" distR="114300" simplePos="0" relativeHeight="251663360" behindDoc="0" locked="0" layoutInCell="1" allowOverlap="1" wp14:anchorId="585C6B7A" wp14:editId="0A77DE72">
            <wp:simplePos x="0" y="0"/>
            <wp:positionH relativeFrom="margin">
              <wp:posOffset>298383</wp:posOffset>
            </wp:positionH>
            <wp:positionV relativeFrom="paragraph">
              <wp:posOffset>262154</wp:posOffset>
            </wp:positionV>
            <wp:extent cx="5399405" cy="3195320"/>
            <wp:effectExtent l="0" t="0" r="0" b="5080"/>
            <wp:wrapTopAndBottom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CD5">
        <w:rPr>
          <w:b/>
          <w:bCs/>
        </w:rPr>
        <w:t>Tabla catalogo</w:t>
      </w:r>
    </w:p>
    <w:p w14:paraId="579B774E" w14:textId="77777777" w:rsidR="00962678" w:rsidRDefault="00962678" w:rsidP="00221CD5">
      <w:pPr>
        <w:rPr>
          <w:b/>
          <w:bCs/>
        </w:rPr>
      </w:pPr>
    </w:p>
    <w:p w14:paraId="23311A50" w14:textId="4ED189AC" w:rsidR="00221CD5" w:rsidRDefault="00962678" w:rsidP="00221CD5">
      <w:pPr>
        <w:rPr>
          <w:b/>
          <w:bCs/>
        </w:rPr>
      </w:pPr>
      <w:r w:rsidRPr="00962678">
        <w:rPr>
          <w:b/>
          <w:bCs/>
        </w:rPr>
        <w:drawing>
          <wp:anchor distT="0" distB="0" distL="114300" distR="114300" simplePos="0" relativeHeight="251665408" behindDoc="0" locked="0" layoutInCell="1" allowOverlap="1" wp14:anchorId="3BA65BF6" wp14:editId="27927709">
            <wp:simplePos x="0" y="0"/>
            <wp:positionH relativeFrom="margin">
              <wp:posOffset>356135</wp:posOffset>
            </wp:positionH>
            <wp:positionV relativeFrom="paragraph">
              <wp:posOffset>355500</wp:posOffset>
            </wp:positionV>
            <wp:extent cx="5400000" cy="2680053"/>
            <wp:effectExtent l="0" t="0" r="0" b="6350"/>
            <wp:wrapTopAndBottom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CD5">
        <w:rPr>
          <w:b/>
          <w:bCs/>
        </w:rPr>
        <w:t>Tabla infracciones</w:t>
      </w:r>
    </w:p>
    <w:p w14:paraId="0584E5B7" w14:textId="5974AA13" w:rsidR="00221CD5" w:rsidRDefault="00503A78" w:rsidP="00AB31F6">
      <w:pPr>
        <w:rPr>
          <w:b/>
          <w:bCs/>
        </w:rPr>
      </w:pPr>
      <w:r w:rsidRPr="00962678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5D07CBE7" wp14:editId="6BAD9003">
            <wp:simplePos x="0" y="0"/>
            <wp:positionH relativeFrom="margin">
              <wp:align>right</wp:align>
            </wp:positionH>
            <wp:positionV relativeFrom="paragraph">
              <wp:posOffset>470736</wp:posOffset>
            </wp:positionV>
            <wp:extent cx="6188710" cy="3472180"/>
            <wp:effectExtent l="0" t="0" r="2540" b="0"/>
            <wp:wrapTopAndBottom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 w:rsidRPr="00962678">
        <w:rPr>
          <w:b/>
          <w:bCs/>
        </w:rPr>
        <w:t>Tabla motivos</w:t>
      </w:r>
    </w:p>
    <w:p w14:paraId="0673DBD7" w14:textId="46898DCC" w:rsidR="00962678" w:rsidRDefault="00962678" w:rsidP="00AB31F6">
      <w:pPr>
        <w:rPr>
          <w:b/>
          <w:bCs/>
        </w:rPr>
      </w:pPr>
    </w:p>
    <w:p w14:paraId="124C7673" w14:textId="60236263" w:rsidR="00503A78" w:rsidRDefault="00503A78" w:rsidP="00AB31F6">
      <w:pPr>
        <w:rPr>
          <w:b/>
          <w:bCs/>
        </w:rPr>
      </w:pPr>
    </w:p>
    <w:p w14:paraId="04363DA3" w14:textId="1FA04CEA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69504" behindDoc="0" locked="0" layoutInCell="1" allowOverlap="1" wp14:anchorId="16BBB1FD" wp14:editId="5F7BB737">
            <wp:simplePos x="0" y="0"/>
            <wp:positionH relativeFrom="margin">
              <wp:align>right</wp:align>
            </wp:positionH>
            <wp:positionV relativeFrom="paragraph">
              <wp:posOffset>370071</wp:posOffset>
            </wp:positionV>
            <wp:extent cx="6188710" cy="3046730"/>
            <wp:effectExtent l="0" t="0" r="2540" b="1270"/>
            <wp:wrapTopAndBottom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>
        <w:rPr>
          <w:b/>
          <w:bCs/>
        </w:rPr>
        <w:t>Tabla Tracking</w:t>
      </w:r>
    </w:p>
    <w:p w14:paraId="3D2E794E" w14:textId="4C958872" w:rsidR="00503A78" w:rsidRDefault="00503A78" w:rsidP="00AB31F6">
      <w:pPr>
        <w:rPr>
          <w:b/>
          <w:bCs/>
        </w:rPr>
      </w:pPr>
    </w:p>
    <w:p w14:paraId="340458C9" w14:textId="41F8E70D" w:rsidR="00503A78" w:rsidRDefault="00503A78" w:rsidP="00AB31F6">
      <w:pPr>
        <w:rPr>
          <w:b/>
          <w:bCs/>
        </w:rPr>
      </w:pPr>
    </w:p>
    <w:p w14:paraId="54B453C1" w14:textId="77777777" w:rsidR="00503A78" w:rsidRDefault="00503A78" w:rsidP="00AB31F6">
      <w:pPr>
        <w:rPr>
          <w:b/>
          <w:bCs/>
        </w:rPr>
      </w:pPr>
    </w:p>
    <w:p w14:paraId="4B4F31A7" w14:textId="4630AEF2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1552" behindDoc="0" locked="0" layoutInCell="1" allowOverlap="1" wp14:anchorId="7D3ED5A1" wp14:editId="7BAD9F00">
            <wp:simplePos x="0" y="0"/>
            <wp:positionH relativeFrom="margin">
              <wp:align>right</wp:align>
            </wp:positionH>
            <wp:positionV relativeFrom="paragraph">
              <wp:posOffset>356636</wp:posOffset>
            </wp:positionV>
            <wp:extent cx="6186805" cy="3128010"/>
            <wp:effectExtent l="0" t="0" r="4445" b="0"/>
            <wp:wrapTopAndBottom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/>
                    <a:srcRect b="31704"/>
                    <a:stretch/>
                  </pic:blipFill>
                  <pic:spPr bwMode="auto">
                    <a:xfrm>
                      <a:off x="0" y="0"/>
                      <a:ext cx="6200409" cy="31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Usuarios</w:t>
      </w:r>
    </w:p>
    <w:p w14:paraId="128D2573" w14:textId="3CE265EC" w:rsidR="00503A78" w:rsidRDefault="00503A78" w:rsidP="00AB31F6">
      <w:pPr>
        <w:rPr>
          <w:b/>
          <w:bCs/>
        </w:rPr>
      </w:pPr>
    </w:p>
    <w:p w14:paraId="6BA6DAB5" w14:textId="3BDF0663" w:rsidR="00503A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3600" behindDoc="0" locked="0" layoutInCell="1" allowOverlap="1" wp14:anchorId="3C078758" wp14:editId="3728431F">
            <wp:simplePos x="0" y="0"/>
            <wp:positionH relativeFrom="column">
              <wp:posOffset>-22225</wp:posOffset>
            </wp:positionH>
            <wp:positionV relativeFrom="paragraph">
              <wp:posOffset>417195</wp:posOffset>
            </wp:positionV>
            <wp:extent cx="6188710" cy="3503295"/>
            <wp:effectExtent l="0" t="0" r="2540" b="1905"/>
            <wp:wrapTopAndBottom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28695"/>
                    <a:stretch/>
                  </pic:blipFill>
                  <pic:spPr bwMode="auto">
                    <a:xfrm>
                      <a:off x="0" y="0"/>
                      <a:ext cx="618871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Vehículos</w:t>
      </w:r>
    </w:p>
    <w:p w14:paraId="477F331C" w14:textId="573DCD65" w:rsidR="00503A78" w:rsidRDefault="00503A78" w:rsidP="00AB31F6">
      <w:pPr>
        <w:rPr>
          <w:b/>
          <w:bCs/>
        </w:rPr>
      </w:pPr>
    </w:p>
    <w:p w14:paraId="7D28AA89" w14:textId="77777777" w:rsidR="00503A78" w:rsidRPr="00962678" w:rsidRDefault="00503A78" w:rsidP="00AB31F6">
      <w:pPr>
        <w:rPr>
          <w:b/>
          <w:bCs/>
        </w:rPr>
      </w:pPr>
    </w:p>
    <w:p w14:paraId="789CF410" w14:textId="1653C8DE" w:rsidR="00AB31F6" w:rsidRDefault="00F3716A" w:rsidP="00D2343F">
      <w:pPr>
        <w:pStyle w:val="Listaconnmeros"/>
      </w:pPr>
      <w:r>
        <w:lastRenderedPageBreak/>
        <w:t xml:space="preserve">Creación de la BD con </w:t>
      </w:r>
      <w:proofErr w:type="spellStart"/>
      <w:r>
        <w:t>MongoBD</w:t>
      </w:r>
      <w:proofErr w:type="spellEnd"/>
    </w:p>
    <w:p w14:paraId="18E51F4A" w14:textId="274DABF7" w:rsidR="00F3716A" w:rsidRDefault="00F66B0D" w:rsidP="00F3716A">
      <w:r w:rsidRPr="00F66B0D">
        <w:drawing>
          <wp:anchor distT="0" distB="0" distL="114300" distR="114300" simplePos="0" relativeHeight="251689984" behindDoc="0" locked="0" layoutInCell="1" allowOverlap="1" wp14:anchorId="5FE0F9F6" wp14:editId="385AE4C2">
            <wp:simplePos x="0" y="0"/>
            <wp:positionH relativeFrom="margin">
              <wp:align>right</wp:align>
            </wp:positionH>
            <wp:positionV relativeFrom="paragraph">
              <wp:posOffset>561106</wp:posOffset>
            </wp:positionV>
            <wp:extent cx="6188710" cy="4629150"/>
            <wp:effectExtent l="0" t="0" r="2540" b="0"/>
            <wp:wrapTopAndBottom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6B0D">
        <w:t xml:space="preserve"> </w:t>
      </w:r>
      <w:r w:rsidR="00F3716A">
        <w:t xml:space="preserve">Para la creación de la base de datos con </w:t>
      </w:r>
      <w:proofErr w:type="spellStart"/>
      <w:r w:rsidR="00F3716A">
        <w:t>mongoBD</w:t>
      </w:r>
      <w:proofErr w:type="spellEnd"/>
      <w:r w:rsidR="00F3716A">
        <w:t xml:space="preserve"> se observó mejor rendimiento en la importación de los registros y mayor facilidad.</w:t>
      </w:r>
    </w:p>
    <w:p w14:paraId="6D43DA6C" w14:textId="34E3B7D5" w:rsidR="00F3716A" w:rsidRDefault="00F3716A" w:rsidP="00F3716A"/>
    <w:p w14:paraId="4CE2115F" w14:textId="5EAFFCE6" w:rsidR="00F3716A" w:rsidRDefault="00F3716A" w:rsidP="00F3716A">
      <w:pPr>
        <w:pStyle w:val="Listaconnmeros"/>
      </w:pPr>
      <w:r>
        <w:t>Consultas en Base de Datos</w:t>
      </w:r>
    </w:p>
    <w:p w14:paraId="2085F0E1" w14:textId="73A95B23" w:rsidR="00E171E9" w:rsidRDefault="00E171E9" w:rsidP="00E171E9">
      <w:r>
        <w:t xml:space="preserve">En este punto es importante destacar que los resultados de las consultas comparados entre Workbench y </w:t>
      </w:r>
      <w:r w:rsidR="008E501C">
        <w:t>MongoDB ya que la cantidad de registros no son los mismos.</w:t>
      </w:r>
    </w:p>
    <w:p w14:paraId="431A49A5" w14:textId="08773C98" w:rsidR="00F66B0D" w:rsidRDefault="00F66B0D" w:rsidP="00E171E9">
      <w:r>
        <w:t xml:space="preserve">Para todas casi todas las consultas se </w:t>
      </w:r>
      <w:r>
        <w:t>utilizó</w:t>
      </w:r>
      <w:r>
        <w:t xml:space="preserve"> las visas creadas, donde se aplicaron todos los conocimientos adquiridos en el módulo</w:t>
      </w:r>
      <w:r>
        <w:t>.</w:t>
      </w:r>
    </w:p>
    <w:p w14:paraId="615C3862" w14:textId="3FC8FF5B" w:rsidR="00F66B0D" w:rsidRDefault="00F66B0D" w:rsidP="00E171E9">
      <w:r>
        <w:t xml:space="preserve">Se muestran abajo los scripts de las vistas para </w:t>
      </w:r>
      <w:r>
        <w:t>Workbench y MongoDB</w:t>
      </w:r>
      <w:r>
        <w:t>.</w:t>
      </w:r>
    </w:p>
    <w:p w14:paraId="2E9A0244" w14:textId="77777777" w:rsidR="004506B4" w:rsidRDefault="004506B4" w:rsidP="00E171E9"/>
    <w:p w14:paraId="2314C031" w14:textId="77777777" w:rsidR="004506B4" w:rsidRDefault="004506B4" w:rsidP="00E171E9"/>
    <w:p w14:paraId="0B538EB5" w14:textId="77777777" w:rsidR="004506B4" w:rsidRDefault="004506B4" w:rsidP="00E171E9"/>
    <w:p w14:paraId="6627E6EF" w14:textId="77777777" w:rsidR="004506B4" w:rsidRDefault="004506B4" w:rsidP="00E171E9"/>
    <w:p w14:paraId="26890F82" w14:textId="20F76723" w:rsidR="004506B4" w:rsidRDefault="004506B4" w:rsidP="00E171E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609E8F" wp14:editId="235DAC3A">
                <wp:simplePos x="0" y="0"/>
                <wp:positionH relativeFrom="margin">
                  <wp:posOffset>230505</wp:posOffset>
                </wp:positionH>
                <wp:positionV relativeFrom="paragraph">
                  <wp:posOffset>241935</wp:posOffset>
                </wp:positionV>
                <wp:extent cx="5803265" cy="5393055"/>
                <wp:effectExtent l="0" t="0" r="26035" b="17145"/>
                <wp:wrapTopAndBottom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265" cy="539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E2D27" w14:textId="7E8B3699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SELECT </w:t>
                            </w:r>
                          </w:p>
                          <w:p w14:paraId="6676E16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`id`,</w:t>
                            </w:r>
                          </w:p>
                          <w:p w14:paraId="79B2C52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`m`.`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`motivo`,</w:t>
                            </w:r>
                          </w:p>
                          <w:p w14:paraId="5A43259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v`.`Brand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`Brand`,</w:t>
                            </w:r>
                          </w:p>
                          <w:p w14:paraId="5D05EE64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v`.`Model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`Model`,</w:t>
                            </w:r>
                          </w:p>
                          <w:p w14:paraId="479758AE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v`.`color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`color`,</w:t>
                            </w:r>
                          </w:p>
                          <w:p w14:paraId="1431E9B3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u`.`Codigo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`Codigo`,</w:t>
                            </w:r>
                          </w:p>
                          <w:p w14:paraId="59DF2D60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u`.`Nombre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`Nombre`,</w:t>
                            </w:r>
                          </w:p>
                          <w:p w14:paraId="61DCA24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i`.`PlaceOfPayment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`PlaceOfPayment`,</w:t>
                            </w:r>
                          </w:p>
                          <w:p w14:paraId="684B496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i`.`Latitude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`Latitude`,</w:t>
                            </w:r>
                          </w:p>
                          <w:p w14:paraId="2B4CB231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i`.`Longitude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`Longitude`,</w:t>
                            </w:r>
                          </w:p>
                          <w:p w14:paraId="385CC23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DAYOFMONTH(STR_TO_DATE(`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dia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994801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`mes`,</w:t>
                            </w:r>
                          </w:p>
                          <w:p w14:paraId="3102DBB5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YEAR(STR_TO_DATE(`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anio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5B37110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HOUR(STR_TO_DATE(`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`hora`,</w:t>
                            </w:r>
                          </w:p>
                          <w:p w14:paraId="6005697F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MINUTE(STR_TO_DATE(`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`minuto`,</w:t>
                            </w:r>
                          </w:p>
                          <w:p w14:paraId="4AAD228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SECOND(STR_TO_DATE(`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`segundo`,</w:t>
                            </w:r>
                          </w:p>
                          <w:p w14:paraId="6F1346E6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i`.`CreationDate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`CreationDate`,</w:t>
                            </w:r>
                          </w:p>
                          <w:p w14:paraId="5193D0E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DAYOFMONTH(STR_TO_DATE(`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dia_close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2EC2F92D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MONTH(STR_TO_DATE(`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mes_close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08DE0E7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YEAR(STR_TO_DATE(`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anio_close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49DD99E9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HOUR(STR_TO_DATE(`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hora_close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5665FB4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MINUTE(STR_TO_DATE(`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minuto_close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537250F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(SELECT SECOND(STR_TO_DATE(`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 '%m/%d/%Y %H:%i:%s'))) AS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segundo_close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`,</w:t>
                            </w:r>
                          </w:p>
                          <w:p w14:paraId="6399B028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i`.`CloseDate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`CloseDate`</w:t>
                            </w:r>
                          </w:p>
                          <w:p w14:paraId="1A07DBD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FROM</w:t>
                            </w:r>
                          </w:p>
                          <w:p w14:paraId="3A8A148F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(((`infracciones` `i`</w:t>
                            </w:r>
                          </w:p>
                          <w:p w14:paraId="5E438E09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`motivos` `m`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i`.`idInfringementReason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m`.`Id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</w:t>
                            </w:r>
                          </w:p>
                          <w:p w14:paraId="60ACD22C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(SELECT </w:t>
                            </w:r>
                          </w:p>
                          <w:p w14:paraId="6107D932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`Id`,</w:t>
                            </w:r>
                          </w:p>
                          <w:p w14:paraId="05242CA2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c`.`Brand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`Brand`,</w:t>
                            </w:r>
                          </w:p>
                          <w:p w14:paraId="57D0F1AE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c`.`Model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`Model`,</w:t>
                            </w:r>
                          </w:p>
                          <w:p w14:paraId="05D48E36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   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v`.`Color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AS `color`</w:t>
                            </w:r>
                          </w:p>
                          <w:p w14:paraId="4660539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FROM</w:t>
                            </w:r>
                          </w:p>
                          <w:p w14:paraId="78743EAB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    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vehiculos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`v`</w:t>
                            </w:r>
                          </w:p>
                          <w:p w14:paraId="1E950C67" w14:textId="77777777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`catalogo` `c`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c`.`Id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v`.`IdVehicleCatalog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`)))) `v` ON ((`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i`.`IdVehicle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 = `</w:t>
                            </w:r>
                            <w:proofErr w:type="spellStart"/>
                            <w:r w:rsidRPr="00D24EDC">
                              <w:rPr>
                                <w:sz w:val="16"/>
                                <w:szCs w:val="16"/>
                              </w:rPr>
                              <w:t>v`.`Id</w:t>
                            </w:r>
                            <w:proofErr w:type="spellEnd"/>
                            <w:r w:rsidRPr="00D24EDC">
                              <w:rPr>
                                <w:sz w:val="16"/>
                                <w:szCs w:val="16"/>
                              </w:rPr>
                              <w:t>`)))</w:t>
                            </w:r>
                          </w:p>
                          <w:p w14:paraId="6706406E" w14:textId="22039581" w:rsidR="00D24EDC" w:rsidRPr="00D24EDC" w:rsidRDefault="00D24EDC" w:rsidP="00D24EDC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D24EDC">
                              <w:rPr>
                                <w:sz w:val="16"/>
                                <w:szCs w:val="16"/>
                              </w:rPr>
                              <w:t xml:space="preserve">        JOIN `usuarios` `u`)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9E8F" id="Cuadro de texto 2" o:spid="_x0000_s1027" type="#_x0000_t202" style="position:absolute;left:0;text-align:left;margin-left:18.15pt;margin-top:19.05pt;width:456.95pt;height:424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">
                <v:textbox>
                  <w:txbxContent>
                    <w:p w14:paraId="00DE2D27" w14:textId="7E8B3699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SELECT </w:t>
                      </w:r>
                    </w:p>
                    <w:p w14:paraId="6676E16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`id`,</w:t>
                      </w:r>
                    </w:p>
                    <w:p w14:paraId="79B2C52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`m`.`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Code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`motivo`,</w:t>
                      </w:r>
                    </w:p>
                    <w:p w14:paraId="5A43259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v`.`Brand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`Brand`,</w:t>
                      </w:r>
                    </w:p>
                    <w:p w14:paraId="5D05EE64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v`.`Model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`Model`,</w:t>
                      </w:r>
                    </w:p>
                    <w:p w14:paraId="479758AE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v`.`color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`color`,</w:t>
                      </w:r>
                    </w:p>
                    <w:p w14:paraId="1431E9B3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u`.`Codigo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`Codigo`,</w:t>
                      </w:r>
                    </w:p>
                    <w:p w14:paraId="59DF2D60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u`.`Nombre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`Nombre`,</w:t>
                      </w:r>
                    </w:p>
                    <w:p w14:paraId="61DCA24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i`.`PlaceOfPayment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`PlaceOfPayment`,</w:t>
                      </w:r>
                    </w:p>
                    <w:p w14:paraId="684B496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i`.`Latitude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`Latitude`,</w:t>
                      </w:r>
                    </w:p>
                    <w:p w14:paraId="2B4CB231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i`.`Longitude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`Longitude`,</w:t>
                      </w:r>
                    </w:p>
                    <w:p w14:paraId="385CC23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DAYOFMONTH(STR_TO_DATE(`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dia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994801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`mes`,</w:t>
                      </w:r>
                    </w:p>
                    <w:p w14:paraId="3102DBB5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YEAR(STR_TO_DATE(`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anio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5B37110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HOUR(STR_TO_DATE(`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`hora`,</w:t>
                      </w:r>
                    </w:p>
                    <w:p w14:paraId="6005697F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MINUTE(STR_TO_DATE(`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`minuto`,</w:t>
                      </w:r>
                    </w:p>
                    <w:p w14:paraId="4AAD228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SECOND(STR_TO_DATE(`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`segundo`,</w:t>
                      </w:r>
                    </w:p>
                    <w:p w14:paraId="6F1346E6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i`.`CreationDate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`CreationDate`,</w:t>
                      </w:r>
                    </w:p>
                    <w:p w14:paraId="5193D0E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DAYOFMONTH(STR_TO_DATE(`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dia_close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2EC2F92D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MONTH(STR_TO_DATE(`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mes_close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08DE0E7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YEAR(STR_TO_DATE(`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anio_close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49DD99E9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HOUR(STR_TO_DATE(`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hora_close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5665FB4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MINUTE(STR_TO_DATE(`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minuto_close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537250F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(SELECT SECOND(STR_TO_DATE(`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 '%m/%d/%Y %H:%i:%s'))) AS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segundo_close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`,</w:t>
                      </w:r>
                    </w:p>
                    <w:p w14:paraId="6399B028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i`.`CloseDate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`CloseDate`</w:t>
                      </w:r>
                    </w:p>
                    <w:p w14:paraId="1A07DBD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FROM</w:t>
                      </w:r>
                    </w:p>
                    <w:p w14:paraId="3A8A148F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(((`infracciones` `i`</w:t>
                      </w:r>
                    </w:p>
                    <w:p w14:paraId="5E438E09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`motivos` `m`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i`.`idInfringementReason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m`.`Id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</w:t>
                      </w:r>
                    </w:p>
                    <w:p w14:paraId="60ACD22C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(SELECT </w:t>
                      </w:r>
                    </w:p>
                    <w:p w14:paraId="6107D932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`Id`,</w:t>
                      </w:r>
                    </w:p>
                    <w:p w14:paraId="05242CA2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c`.`Brand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`Brand`,</w:t>
                      </w:r>
                    </w:p>
                    <w:p w14:paraId="57D0F1AE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c`.`Model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`Model`,</w:t>
                      </w:r>
                    </w:p>
                    <w:p w14:paraId="05D48E36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   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v`.`Color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AS `color`</w:t>
                      </w:r>
                    </w:p>
                    <w:p w14:paraId="4660539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FROM</w:t>
                      </w:r>
                    </w:p>
                    <w:p w14:paraId="78743EAB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    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vehiculos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`v`</w:t>
                      </w:r>
                    </w:p>
                    <w:p w14:paraId="1E950C67" w14:textId="77777777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`catalogo` `c`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c`.`Id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v`.`IdVehicleCatalog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`)))) `v` ON ((`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i`.`IdVehicle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 = `</w:t>
                      </w:r>
                      <w:proofErr w:type="spellStart"/>
                      <w:r w:rsidRPr="00D24EDC">
                        <w:rPr>
                          <w:sz w:val="16"/>
                          <w:szCs w:val="16"/>
                        </w:rPr>
                        <w:t>v`.`Id</w:t>
                      </w:r>
                      <w:proofErr w:type="spellEnd"/>
                      <w:r w:rsidRPr="00D24EDC">
                        <w:rPr>
                          <w:sz w:val="16"/>
                          <w:szCs w:val="16"/>
                        </w:rPr>
                        <w:t>`)))</w:t>
                      </w:r>
                    </w:p>
                    <w:p w14:paraId="6706406E" w14:textId="22039581" w:rsidR="00D24EDC" w:rsidRPr="00D24EDC" w:rsidRDefault="00D24EDC" w:rsidP="00D24EDC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D24EDC">
                        <w:rPr>
                          <w:sz w:val="16"/>
                          <w:szCs w:val="16"/>
                        </w:rPr>
                        <w:t xml:space="preserve">        JOIN `usuarios` `u`)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0537CF0" w14:textId="6C1CFDFA" w:rsidR="004506B4" w:rsidRDefault="004506B4" w:rsidP="00E171E9"/>
    <w:p w14:paraId="0737F58F" w14:textId="1DBCD1B5" w:rsidR="004506B4" w:rsidRDefault="004506B4" w:rsidP="00E171E9"/>
    <w:p w14:paraId="4BBE1257" w14:textId="4E3C77B7" w:rsidR="004506B4" w:rsidRDefault="004506B4" w:rsidP="00E171E9"/>
    <w:p w14:paraId="00C984B2" w14:textId="071C8877" w:rsidR="004506B4" w:rsidRDefault="004506B4" w:rsidP="00E171E9"/>
    <w:p w14:paraId="6CABF1FA" w14:textId="1B6EFF3B" w:rsidR="004506B4" w:rsidRDefault="004506B4" w:rsidP="00E171E9"/>
    <w:p w14:paraId="0C423435" w14:textId="62D98A74" w:rsidR="004506B4" w:rsidRDefault="004506B4" w:rsidP="00E171E9"/>
    <w:p w14:paraId="4EA15CA1" w14:textId="1F6B7A30" w:rsidR="004506B4" w:rsidRDefault="004506B4" w:rsidP="00E171E9"/>
    <w:p w14:paraId="793B33EA" w14:textId="6F4385DA" w:rsidR="004506B4" w:rsidRDefault="004506B4" w:rsidP="00E171E9"/>
    <w:p w14:paraId="0C72E121" w14:textId="2E3355E1" w:rsidR="004506B4" w:rsidRDefault="004506B4" w:rsidP="00E171E9"/>
    <w:p w14:paraId="3501F396" w14:textId="4EE94E8A" w:rsidR="004506B4" w:rsidRDefault="008C00D6" w:rsidP="00E171E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776DF78" wp14:editId="428BD9AE">
                <wp:simplePos x="0" y="0"/>
                <wp:positionH relativeFrom="margin">
                  <wp:posOffset>2647315</wp:posOffset>
                </wp:positionH>
                <wp:positionV relativeFrom="paragraph">
                  <wp:posOffset>182880</wp:posOffset>
                </wp:positionV>
                <wp:extent cx="2492375" cy="4756150"/>
                <wp:effectExtent l="0" t="0" r="22225" b="25400"/>
                <wp:wrapTopAndBottom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2375" cy="475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2B31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582D4E8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5D2B3ED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":"usuarios",</w:t>
                            </w:r>
                          </w:p>
                          <w:p w14:paraId="5F1723E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":"IdCreator",</w:t>
                            </w:r>
                          </w:p>
                          <w:p w14:paraId="15C97F0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6E1A2FA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7DA27E1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5DCC3E8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F888D5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34A37F4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7F5688A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":"$operador"</w:t>
                            </w:r>
                          </w:p>
                          <w:p w14:paraId="35C561E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7049E93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E846D9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96E3ED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56C611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codigoOperador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operador.Codigo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19D4A92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NombreOperador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operador.Nombre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0E6A578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0AC6A0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116D3B4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2688FD3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project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70673E0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"Id":1,</w:t>
                            </w:r>
                          </w:p>
                          <w:p w14:paraId="43C3C04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"IdClamp01":1,</w:t>
                            </w:r>
                          </w:p>
                          <w:p w14:paraId="47B52C8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"Latitude":1,</w:t>
                            </w:r>
                          </w:p>
                          <w:p w14:paraId="0C79253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"CloseDate":1,</w:t>
                            </w:r>
                          </w:p>
                          <w:p w14:paraId="1E96368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"CreationDate":1,</w:t>
                            </w:r>
                          </w:p>
                          <w:p w14:paraId="03B5C63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"IdCreator":1,</w:t>
                            </w:r>
                          </w:p>
                          <w:p w14:paraId="6F80D25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"PlaceOfPayment":1,</w:t>
                            </w:r>
                          </w:p>
                          <w:p w14:paraId="3C112DB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"color":1,</w:t>
                            </w:r>
                          </w:p>
                          <w:p w14:paraId="7A13999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"modelo":1,</w:t>
                            </w:r>
                          </w:p>
                          <w:p w14:paraId="5CF9684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"marca":1,</w:t>
                            </w:r>
                          </w:p>
                          <w:p w14:paraId="6722BEB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"motivo":1,</w:t>
                            </w:r>
                          </w:p>
                          <w:p w14:paraId="3AFB588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"codigoOperador":1,</w:t>
                            </w:r>
                          </w:p>
                          <w:p w14:paraId="5780426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"NombreOperador":1</w:t>
                            </w:r>
                          </w:p>
                          <w:p w14:paraId="6E7F6F6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9E2DA4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</w:t>
                            </w:r>
                          </w:p>
                          <w:p w14:paraId="7EDBBCDC" w14:textId="77777777" w:rsidR="008C00D6" w:rsidRPr="00F66B0D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6DF78" id="_x0000_s1028" type="#_x0000_t202" style="position:absolute;left:0;text-align:left;margin-left:208.45pt;margin-top:14.4pt;width:196.25pt;height:374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">
                <v:textbox>
                  <w:txbxContent>
                    <w:p w14:paraId="32D2B31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582D4E8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5D2B3ED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":"usuarios",</w:t>
                      </w:r>
                    </w:p>
                    <w:p w14:paraId="5F1723E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":"IdCreator",</w:t>
                      </w:r>
                    </w:p>
                    <w:p w14:paraId="15C97F0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6E1A2FA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7DA27E1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5DCC3E8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F888D5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34A37F4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7F5688A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":"$operador"</w:t>
                      </w:r>
                    </w:p>
                    <w:p w14:paraId="35C561E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7049E93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E846D9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96E3ED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56C611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codigoOperador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operador.Codigo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19D4A92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NombreOperador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operador.Nombre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0E6A578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0AC6A0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116D3B4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2688FD3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project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70673E0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"Id":1,</w:t>
                      </w:r>
                    </w:p>
                    <w:p w14:paraId="43C3C04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"IdClamp01":1,</w:t>
                      </w:r>
                    </w:p>
                    <w:p w14:paraId="47B52C8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"Latitude":1,</w:t>
                      </w:r>
                    </w:p>
                    <w:p w14:paraId="0C79253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"CloseDate":1,</w:t>
                      </w:r>
                    </w:p>
                    <w:p w14:paraId="1E96368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"CreationDate":1,</w:t>
                      </w:r>
                    </w:p>
                    <w:p w14:paraId="03B5C63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"IdCreator":1,</w:t>
                      </w:r>
                    </w:p>
                    <w:p w14:paraId="6F80D25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"PlaceOfPayment":1,</w:t>
                      </w:r>
                    </w:p>
                    <w:p w14:paraId="3C112DB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"color":1,</w:t>
                      </w:r>
                    </w:p>
                    <w:p w14:paraId="7A13999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"modelo":1,</w:t>
                      </w:r>
                    </w:p>
                    <w:p w14:paraId="5CF9684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"marca":1,</w:t>
                      </w:r>
                    </w:p>
                    <w:p w14:paraId="6722BEB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"motivo":1,</w:t>
                      </w:r>
                    </w:p>
                    <w:p w14:paraId="3AFB588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"codigoOperador":1,</w:t>
                      </w:r>
                    </w:p>
                    <w:p w14:paraId="5780426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"NombreOperador":1</w:t>
                      </w:r>
                    </w:p>
                    <w:p w14:paraId="6E7F6F6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9E2DA4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</w:t>
                      </w:r>
                    </w:p>
                    <w:p w14:paraId="7EDBBCDC" w14:textId="77777777" w:rsidR="008C00D6" w:rsidRPr="00F66B0D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506B4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0227ED9" wp14:editId="6FA8418A">
                <wp:simplePos x="0" y="0"/>
                <wp:positionH relativeFrom="margin">
                  <wp:align>left</wp:align>
                </wp:positionH>
                <wp:positionV relativeFrom="paragraph">
                  <wp:posOffset>156210</wp:posOffset>
                </wp:positionV>
                <wp:extent cx="2492375" cy="8354695"/>
                <wp:effectExtent l="0" t="0" r="22225" b="27305"/>
                <wp:wrapTopAndBottom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2477" cy="8354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7260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[</w:t>
                            </w:r>
                          </w:p>
                          <w:p w14:paraId="525B3B5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0FFDC5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42B57CE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47858EB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":"IdVehicle",</w:t>
                            </w:r>
                          </w:p>
                          <w:p w14:paraId="69C0284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0BD59E3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"as":"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D241BF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0D52C1F5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AE78FF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608A1CB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2D7D791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19B5FE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00BB77D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2F03E4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59304B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4289F4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catalogoid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5746C2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toString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vehiculo.IdVehicleCatalog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2E64B39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},</w:t>
                            </w:r>
                          </w:p>
                          <w:p w14:paraId="684B330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vehiculo.Color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27F2493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14EFDED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144640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7BE216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project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64155E5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"Id":1,</w:t>
                            </w:r>
                          </w:p>
                          <w:p w14:paraId="22D1003B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"idInfringementReason":1,</w:t>
                            </w:r>
                          </w:p>
                          <w:p w14:paraId="47029BF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"IdClamp01":1,</w:t>
                            </w:r>
                          </w:p>
                          <w:p w14:paraId="4A2740D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"Latitude":1,</w:t>
                            </w:r>
                          </w:p>
                          <w:p w14:paraId="5EEEF1E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"CloseDate":1,</w:t>
                            </w:r>
                          </w:p>
                          <w:p w14:paraId="0FC26863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"CreationDate":1,</w:t>
                            </w:r>
                          </w:p>
                          <w:p w14:paraId="302B460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"IdCreator":1,</w:t>
                            </w:r>
                          </w:p>
                          <w:p w14:paraId="072B416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"PlaceOfPayment":1,</w:t>
                            </w:r>
                          </w:p>
                          <w:p w14:paraId="21780C3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"color":1,</w:t>
                            </w:r>
                          </w:p>
                          <w:p w14:paraId="15797BF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"catalogoid":1</w:t>
                            </w:r>
                          </w:p>
                          <w:p w14:paraId="709662D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545B9CD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99CB4F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6BD6CE1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2AADB70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":"motivos",</w:t>
                            </w:r>
                          </w:p>
                          <w:p w14:paraId="6552691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":"idInfringementReason",</w:t>
                            </w:r>
                          </w:p>
                          <w:p w14:paraId="2595AAD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79C8932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as":"motivo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1EC2728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4B1390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DE4B48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09EE7EBB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D807DB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":"$motivo"</w:t>
                            </w:r>
                          </w:p>
                          <w:p w14:paraId="656293C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11CC97D5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0E98BF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4AAC38E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4C11025D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"motivo":"$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motivo.Code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439485F2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33E37EC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3983D81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1206840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lookup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1F0338C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from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":"Catalogo",</w:t>
                            </w:r>
                          </w:p>
                          <w:p w14:paraId="59A56A3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localField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catalogoid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39E927A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foreignField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":"id",</w:t>
                            </w:r>
                          </w:p>
                          <w:p w14:paraId="40A34A26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as":"modelo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53605FC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33475C8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53B5EEA7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05915251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unwind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330F9224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path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":"$modelo"</w:t>
                            </w:r>
                          </w:p>
                          <w:p w14:paraId="7766491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2A0DF0C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73DB202A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{</w:t>
                            </w:r>
                          </w:p>
                          <w:p w14:paraId="386DE099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addFields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":{</w:t>
                            </w:r>
                          </w:p>
                          <w:p w14:paraId="6A4E1270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"modelo":"$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modelo.Model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",</w:t>
                            </w:r>
                          </w:p>
                          <w:p w14:paraId="5026501E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   "marca":"$</w:t>
                            </w:r>
                            <w:proofErr w:type="spellStart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modelo.Brand</w:t>
                            </w:r>
                            <w:proofErr w:type="spellEnd"/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>"</w:t>
                            </w:r>
                          </w:p>
                          <w:p w14:paraId="68DC6B48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   }</w:t>
                            </w:r>
                          </w:p>
                          <w:p w14:paraId="6B0CA7EF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  <w:p w14:paraId="245EE97C" w14:textId="77777777" w:rsidR="008C00D6" w:rsidRPr="008C00D6" w:rsidRDefault="008C00D6" w:rsidP="008C00D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</w:pPr>
                            <w:r w:rsidRPr="008C00D6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</w:rPr>
                              <w:t xml:space="preserve">   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27ED9" id="_x0000_s1029" type="#_x0000_t202" style="position:absolute;left:0;text-align:left;margin-left:0;margin-top:12.3pt;width:196.25pt;height:657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">
                <v:textbox>
                  <w:txbxContent>
                    <w:p w14:paraId="4857260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[</w:t>
                      </w:r>
                    </w:p>
                    <w:p w14:paraId="525B3B5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0FFDC5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42B57CE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47858EB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":"IdVehicle",</w:t>
                      </w:r>
                    </w:p>
                    <w:p w14:paraId="69C0284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0BD59E3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"as":"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1D241BF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0D52C1F5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AE78FF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608A1CB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2D7D791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419B5FE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00BB77D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2F03E4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59304B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4289F4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catalogoid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5746C2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toString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vehiculo.IdVehicleCatalog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2E64B39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},</w:t>
                      </w:r>
                    </w:p>
                    <w:p w14:paraId="684B330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vehiculo.Color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27F2493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14EFDED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144640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7BE216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project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64155E5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"Id":1,</w:t>
                      </w:r>
                    </w:p>
                    <w:p w14:paraId="22D1003B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"idInfringementReason":1,</w:t>
                      </w:r>
                    </w:p>
                    <w:p w14:paraId="47029BF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"IdClamp01":1,</w:t>
                      </w:r>
                    </w:p>
                    <w:p w14:paraId="4A2740D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"Latitude":1,</w:t>
                      </w:r>
                    </w:p>
                    <w:p w14:paraId="5EEEF1E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"CloseDate":1,</w:t>
                      </w:r>
                    </w:p>
                    <w:p w14:paraId="0FC26863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"CreationDate":1,</w:t>
                      </w:r>
                    </w:p>
                    <w:p w14:paraId="302B460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"IdCreator":1,</w:t>
                      </w:r>
                    </w:p>
                    <w:p w14:paraId="072B416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"PlaceOfPayment":1,</w:t>
                      </w:r>
                    </w:p>
                    <w:p w14:paraId="21780C3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"color":1,</w:t>
                      </w:r>
                    </w:p>
                    <w:p w14:paraId="15797BF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"catalogoid":1</w:t>
                      </w:r>
                    </w:p>
                    <w:p w14:paraId="709662D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545B9CD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99CB4F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6BD6CE1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2AADB70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":"motivos",</w:t>
                      </w:r>
                    </w:p>
                    <w:p w14:paraId="6552691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":"idInfringementReason",</w:t>
                      </w:r>
                    </w:p>
                    <w:p w14:paraId="2595AAD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79C8932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as":"motivo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1EC2728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4B1390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DE4B48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09EE7EBB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D807DB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":"$motivo"</w:t>
                      </w:r>
                    </w:p>
                    <w:p w14:paraId="656293C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11CC97D5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0E98BF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4AAC38E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4C11025D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"motivo":"$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motivo.Code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439485F2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33E37EC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3983D81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1206840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lookup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1F0338C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from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":"Catalogo",</w:t>
                      </w:r>
                    </w:p>
                    <w:p w14:paraId="59A56A3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localField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catalogoid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39E927A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foreignField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":"id",</w:t>
                      </w:r>
                    </w:p>
                    <w:p w14:paraId="40A34A26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as":"modelo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53605FC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33475C8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53B5EEA7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05915251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unwind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330F9224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path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":"$modelo"</w:t>
                      </w:r>
                    </w:p>
                    <w:p w14:paraId="7766491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2A0DF0C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73DB202A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{</w:t>
                      </w:r>
                    </w:p>
                    <w:p w14:paraId="386DE099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addFields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":{</w:t>
                      </w:r>
                    </w:p>
                    <w:p w14:paraId="6A4E1270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"modelo":"$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modelo.Model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",</w:t>
                      </w:r>
                    </w:p>
                    <w:p w14:paraId="5026501E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   "marca":"$</w:t>
                      </w:r>
                      <w:proofErr w:type="spellStart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modelo.Brand</w:t>
                      </w:r>
                      <w:proofErr w:type="spellEnd"/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>"</w:t>
                      </w:r>
                    </w:p>
                    <w:p w14:paraId="68DC6B48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   }</w:t>
                      </w:r>
                    </w:p>
                    <w:p w14:paraId="6B0CA7EF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  <w:p w14:paraId="245EE97C" w14:textId="77777777" w:rsidR="008C00D6" w:rsidRPr="008C00D6" w:rsidRDefault="008C00D6" w:rsidP="008C00D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</w:pPr>
                      <w:r w:rsidRPr="008C00D6">
                        <w:rPr>
                          <w:rFonts w:asciiTheme="minorHAnsi" w:hAnsiTheme="minorHAnsi" w:cstheme="minorHAnsi"/>
                          <w:sz w:val="14"/>
                          <w:szCs w:val="14"/>
                        </w:rPr>
                        <w:t xml:space="preserve">   },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071ECED" w14:textId="77777777" w:rsidR="00D24EDC" w:rsidRDefault="00D24EDC" w:rsidP="00E171E9"/>
    <w:p w14:paraId="41200883" w14:textId="18D0E854" w:rsidR="00F3716A" w:rsidRDefault="00994AB4" w:rsidP="00994AB4">
      <w:pPr>
        <w:pStyle w:val="Listaconnmeros2"/>
      </w:pPr>
      <w:r>
        <w:t>Cuantos operadores tiene la empresa</w:t>
      </w:r>
    </w:p>
    <w:p w14:paraId="216DA2A1" w14:textId="5D606809" w:rsidR="008C00D6" w:rsidRDefault="003B1B30" w:rsidP="008C00D6">
      <w:pPr>
        <w:pStyle w:val="Listaconnmeros2"/>
        <w:numPr>
          <w:ilvl w:val="0"/>
          <w:numId w:val="0"/>
        </w:numPr>
        <w:ind w:left="173"/>
      </w:pPr>
      <w:r w:rsidRPr="003B1B30">
        <w:drawing>
          <wp:anchor distT="0" distB="0" distL="114300" distR="114300" simplePos="0" relativeHeight="251696128" behindDoc="0" locked="0" layoutInCell="1" allowOverlap="1" wp14:anchorId="4A33EEF7" wp14:editId="568402C0">
            <wp:simplePos x="0" y="0"/>
            <wp:positionH relativeFrom="margin">
              <wp:align>left</wp:align>
            </wp:positionH>
            <wp:positionV relativeFrom="paragraph">
              <wp:posOffset>412709</wp:posOffset>
            </wp:positionV>
            <wp:extent cx="2609850" cy="1971675"/>
            <wp:effectExtent l="0" t="0" r="0" b="9525"/>
            <wp:wrapTopAndBottom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B30">
        <w:rPr>
          <w:highlight w:val="lightGray"/>
        </w:rPr>
        <w:t>select Count(*) FROM usuarios;</w:t>
      </w:r>
      <w:r>
        <w:t xml:space="preserve">      </w:t>
      </w:r>
    </w:p>
    <w:p w14:paraId="71007AAE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A6F4904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6C388A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-1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A50F631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6F01AA89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6C388A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6C388A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2DF849D3" w14:textId="77777777" w:rsidR="006C388A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3FBBD032" w14:textId="2252D015" w:rsidR="003B1B30" w:rsidRPr="006C388A" w:rsidRDefault="006C388A" w:rsidP="006C388A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6C388A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}}]</w:t>
      </w:r>
      <w:r w:rsidRPr="003B1B30">
        <w:drawing>
          <wp:anchor distT="0" distB="0" distL="114300" distR="114300" simplePos="0" relativeHeight="251698176" behindDoc="0" locked="0" layoutInCell="1" allowOverlap="1" wp14:anchorId="6E7009D6" wp14:editId="54DF56ED">
            <wp:simplePos x="0" y="0"/>
            <wp:positionH relativeFrom="margin">
              <wp:align>left</wp:align>
            </wp:positionH>
            <wp:positionV relativeFrom="paragraph">
              <wp:posOffset>259244</wp:posOffset>
            </wp:positionV>
            <wp:extent cx="4867954" cy="2581635"/>
            <wp:effectExtent l="0" t="0" r="8890" b="9525"/>
            <wp:wrapTopAndBottom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E5D4B" w14:textId="473BD4D2" w:rsidR="003B1B30" w:rsidRDefault="003B1B30" w:rsidP="008C00D6">
      <w:pPr>
        <w:pStyle w:val="Listaconnmeros2"/>
        <w:numPr>
          <w:ilvl w:val="0"/>
          <w:numId w:val="0"/>
        </w:numPr>
        <w:ind w:left="173"/>
      </w:pPr>
    </w:p>
    <w:p w14:paraId="7BF3CF31" w14:textId="17169F9C" w:rsidR="00994AB4" w:rsidRDefault="00994AB4" w:rsidP="00994AB4">
      <w:pPr>
        <w:pStyle w:val="Listaconnmeros2"/>
      </w:pPr>
      <w:r>
        <w:t>Cuál es la ubicación promedio de cada operador</w:t>
      </w:r>
    </w:p>
    <w:p w14:paraId="59F5F185" w14:textId="0A251C52" w:rsidR="006C388A" w:rsidRDefault="006C388A" w:rsidP="006C388A">
      <w:pPr>
        <w:pStyle w:val="Listaconnmeros2"/>
        <w:numPr>
          <w:ilvl w:val="0"/>
          <w:numId w:val="0"/>
        </w:numPr>
        <w:ind w:left="173"/>
      </w:pPr>
      <w:r w:rsidRPr="006C388A">
        <w:rPr>
          <w:highlight w:val="lightGray"/>
        </w:rPr>
        <w:t xml:space="preserve">select </w:t>
      </w:r>
      <w:proofErr w:type="spellStart"/>
      <w:r w:rsidRPr="006C388A">
        <w:rPr>
          <w:highlight w:val="lightGray"/>
        </w:rPr>
        <w:t>IdUser,avg</w:t>
      </w:r>
      <w:proofErr w:type="spellEnd"/>
      <w:r w:rsidRPr="006C388A">
        <w:rPr>
          <w:highlight w:val="lightGray"/>
        </w:rPr>
        <w:t>(Latitude),</w:t>
      </w:r>
      <w:proofErr w:type="spellStart"/>
      <w:r w:rsidRPr="006C388A">
        <w:rPr>
          <w:highlight w:val="lightGray"/>
        </w:rPr>
        <w:t>avg</w:t>
      </w:r>
      <w:proofErr w:type="spellEnd"/>
      <w:r w:rsidRPr="006C388A">
        <w:rPr>
          <w:highlight w:val="lightGray"/>
        </w:rPr>
        <w:t xml:space="preserve">(Longitude) FROM </w:t>
      </w:r>
      <w:proofErr w:type="spellStart"/>
      <w:r w:rsidRPr="006C388A">
        <w:rPr>
          <w:highlight w:val="lightGray"/>
        </w:rPr>
        <w:t>traking</w:t>
      </w:r>
      <w:proofErr w:type="spellEnd"/>
      <w:r w:rsidRPr="006C388A">
        <w:rPr>
          <w:highlight w:val="lightGray"/>
        </w:rPr>
        <w:t xml:space="preserve"> GROUP </w:t>
      </w:r>
      <w:proofErr w:type="spellStart"/>
      <w:r w:rsidRPr="006C388A">
        <w:rPr>
          <w:highlight w:val="lightGray"/>
        </w:rPr>
        <w:t>by</w:t>
      </w:r>
      <w:proofErr w:type="spellEnd"/>
      <w:r w:rsidRPr="006C388A">
        <w:rPr>
          <w:highlight w:val="lightGray"/>
        </w:rPr>
        <w:t xml:space="preserve"> IdUser;</w:t>
      </w:r>
    </w:p>
    <w:p w14:paraId="4CBC2C56" w14:textId="41DE8B63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11963567" w14:textId="4A8B5B20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5F33C8FE" w14:textId="60B2A777" w:rsidR="006C388A" w:rsidRDefault="006C388A" w:rsidP="006C388A">
      <w:pPr>
        <w:pStyle w:val="Listaconnmeros2"/>
        <w:numPr>
          <w:ilvl w:val="0"/>
          <w:numId w:val="0"/>
        </w:numPr>
        <w:ind w:left="173"/>
      </w:pPr>
    </w:p>
    <w:p w14:paraId="0A49DE45" w14:textId="00E57DA5" w:rsidR="006C388A" w:rsidRDefault="006C388A" w:rsidP="006C388A">
      <w:pPr>
        <w:pStyle w:val="Listaconnmeros2"/>
        <w:numPr>
          <w:ilvl w:val="0"/>
          <w:numId w:val="0"/>
        </w:numPr>
        <w:ind w:left="173"/>
      </w:pPr>
      <w:r w:rsidRPr="006C388A">
        <w:lastRenderedPageBreak/>
        <w:drawing>
          <wp:anchor distT="0" distB="0" distL="114300" distR="114300" simplePos="0" relativeHeight="251700224" behindDoc="0" locked="0" layoutInCell="1" allowOverlap="1" wp14:anchorId="562B6E27" wp14:editId="51FAB600">
            <wp:simplePos x="0" y="0"/>
            <wp:positionH relativeFrom="column">
              <wp:posOffset>322826</wp:posOffset>
            </wp:positionH>
            <wp:positionV relativeFrom="paragraph">
              <wp:posOffset>1516</wp:posOffset>
            </wp:positionV>
            <wp:extent cx="3709035" cy="2973705"/>
            <wp:effectExtent l="0" t="0" r="5715" b="0"/>
            <wp:wrapTopAndBottom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5AEFF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0EA73E8A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4116E12A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5C8E878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78AFFC3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},</w:t>
      </w:r>
    </w:p>
    <w:p w14:paraId="1A82B036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2AECF53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4D13A2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7547679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6E51D932" w14:textId="77777777" w:rsidR="004D13A2" w:rsidRPr="004D13A2" w:rsidRDefault="004D13A2" w:rsidP="004D13A2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4D13A2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}}]</w:t>
      </w:r>
    </w:p>
    <w:p w14:paraId="40CF6F59" w14:textId="68B51AB4" w:rsidR="006C388A" w:rsidRDefault="004D13A2" w:rsidP="006C388A">
      <w:pPr>
        <w:pStyle w:val="Listaconnmeros2"/>
        <w:numPr>
          <w:ilvl w:val="0"/>
          <w:numId w:val="0"/>
        </w:numPr>
        <w:ind w:left="173"/>
      </w:pPr>
      <w:r w:rsidRPr="004D13A2">
        <w:drawing>
          <wp:anchor distT="0" distB="0" distL="114300" distR="114300" simplePos="0" relativeHeight="251702272" behindDoc="0" locked="0" layoutInCell="1" allowOverlap="1" wp14:anchorId="3614966A" wp14:editId="6C24A3FB">
            <wp:simplePos x="0" y="0"/>
            <wp:positionH relativeFrom="margin">
              <wp:align>left</wp:align>
            </wp:positionH>
            <wp:positionV relativeFrom="paragraph">
              <wp:posOffset>448678</wp:posOffset>
            </wp:positionV>
            <wp:extent cx="5223029" cy="3134032"/>
            <wp:effectExtent l="0" t="0" r="0" b="9525"/>
            <wp:wrapTopAndBottom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029" cy="313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583FD" w14:textId="77777777" w:rsidR="004D13A2" w:rsidRDefault="004D13A2" w:rsidP="004D13A2">
      <w:pPr>
        <w:pStyle w:val="Listaconnmeros2"/>
        <w:numPr>
          <w:ilvl w:val="0"/>
          <w:numId w:val="0"/>
        </w:numPr>
        <w:ind w:left="173"/>
      </w:pPr>
    </w:p>
    <w:p w14:paraId="4590A573" w14:textId="010725AD" w:rsidR="00994AB4" w:rsidRDefault="00E171E9" w:rsidP="00994AB4">
      <w:pPr>
        <w:pStyle w:val="Listaconnmeros2"/>
      </w:pPr>
      <w:r>
        <w:lastRenderedPageBreak/>
        <w:t>Cuantos kilómetros</w:t>
      </w:r>
      <w:r w:rsidR="00994AB4">
        <w:t xml:space="preserve"> </w:t>
      </w:r>
      <w:r>
        <w:t xml:space="preserve">promedio </w:t>
      </w:r>
      <w:r w:rsidR="00994AB4">
        <w:t xml:space="preserve">recorre cada operador </w:t>
      </w:r>
      <w:r>
        <w:t>al día</w:t>
      </w:r>
    </w:p>
    <w:p w14:paraId="0A3D208A" w14:textId="493B3D50" w:rsidR="004D13A2" w:rsidRDefault="001C6085" w:rsidP="004D13A2">
      <w:pPr>
        <w:pStyle w:val="Listaconnmeros2"/>
        <w:numPr>
          <w:ilvl w:val="0"/>
          <w:numId w:val="0"/>
        </w:numPr>
        <w:ind w:left="173"/>
      </w:pPr>
      <w:r w:rsidRPr="004D13A2">
        <w:drawing>
          <wp:anchor distT="0" distB="0" distL="114300" distR="114300" simplePos="0" relativeHeight="251704320" behindDoc="0" locked="0" layoutInCell="1" allowOverlap="1" wp14:anchorId="0D13306C" wp14:editId="6169E7CD">
            <wp:simplePos x="0" y="0"/>
            <wp:positionH relativeFrom="margin">
              <wp:align>left</wp:align>
            </wp:positionH>
            <wp:positionV relativeFrom="paragraph">
              <wp:posOffset>310228</wp:posOffset>
            </wp:positionV>
            <wp:extent cx="3856355" cy="2392680"/>
            <wp:effectExtent l="0" t="0" r="0" b="7620"/>
            <wp:wrapTopAndBottom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1716" cy="240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6085">
        <w:rPr>
          <w:highlight w:val="lightGray"/>
        </w:rPr>
        <w:t xml:space="preserve">select </w:t>
      </w:r>
      <w:proofErr w:type="spellStart"/>
      <w:r w:rsidRPr="001C6085">
        <w:rPr>
          <w:highlight w:val="lightGray"/>
        </w:rPr>
        <w:t>IdUser,avg</w:t>
      </w:r>
      <w:proofErr w:type="spellEnd"/>
      <w:r w:rsidRPr="001C6085">
        <w:rPr>
          <w:highlight w:val="lightGray"/>
        </w:rPr>
        <w:t xml:space="preserve">(distance_KM) FROM </w:t>
      </w:r>
      <w:proofErr w:type="spellStart"/>
      <w:r w:rsidRPr="001C6085">
        <w:rPr>
          <w:highlight w:val="lightGray"/>
        </w:rPr>
        <w:t>traking</w:t>
      </w:r>
      <w:proofErr w:type="spellEnd"/>
      <w:r w:rsidRPr="001C6085">
        <w:rPr>
          <w:highlight w:val="lightGray"/>
        </w:rPr>
        <w:t xml:space="preserve"> GROUP </w:t>
      </w:r>
      <w:proofErr w:type="spellStart"/>
      <w:r w:rsidRPr="001C6085">
        <w:rPr>
          <w:highlight w:val="lightGray"/>
        </w:rPr>
        <w:t>by</w:t>
      </w:r>
      <w:proofErr w:type="spellEnd"/>
      <w:r w:rsidRPr="001C6085">
        <w:rPr>
          <w:highlight w:val="lightGray"/>
        </w:rPr>
        <w:t xml:space="preserve"> IdUser;</w:t>
      </w:r>
    </w:p>
    <w:p w14:paraId="3397AE64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5D0A01AD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63EF3166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6A46F0F1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E96340E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2357C325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78E635E9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2AF12D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0171E0C7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08C8E7A5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prodistacias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1E6B650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distance_KM</w:t>
      </w:r>
      <w:proofErr w:type="spellEnd"/>
      <w:r w:rsidRPr="001C6085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190EC852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6727B1AA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78D7ADF8" w14:textId="77777777" w:rsidR="001C6085" w:rsidRPr="001C6085" w:rsidRDefault="001C6085" w:rsidP="001C6085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1C6085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15B17607" w14:textId="078E5D95" w:rsidR="004D13A2" w:rsidRDefault="001C6085" w:rsidP="004D13A2">
      <w:pPr>
        <w:pStyle w:val="Listaconnmeros"/>
        <w:numPr>
          <w:ilvl w:val="0"/>
          <w:numId w:val="0"/>
        </w:numPr>
        <w:ind w:left="173" w:hanging="173"/>
      </w:pPr>
      <w:r w:rsidRPr="001C6085">
        <w:drawing>
          <wp:anchor distT="0" distB="0" distL="114300" distR="114300" simplePos="0" relativeHeight="251706368" behindDoc="0" locked="0" layoutInCell="1" allowOverlap="1" wp14:anchorId="2245034D" wp14:editId="7C0AE012">
            <wp:simplePos x="0" y="0"/>
            <wp:positionH relativeFrom="column">
              <wp:posOffset>0</wp:posOffset>
            </wp:positionH>
            <wp:positionV relativeFrom="paragraph">
              <wp:posOffset>-328</wp:posOffset>
            </wp:positionV>
            <wp:extent cx="6188710" cy="3089275"/>
            <wp:effectExtent l="0" t="0" r="2540" b="0"/>
            <wp:wrapTopAndBottom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7727C" w14:textId="5A9A5C56" w:rsidR="00E171E9" w:rsidRDefault="00E171E9" w:rsidP="00994AB4">
      <w:pPr>
        <w:pStyle w:val="Listaconnmeros2"/>
      </w:pPr>
      <w:r>
        <w:lastRenderedPageBreak/>
        <w:t>Cuales la velocidad promedio de los operadores</w:t>
      </w:r>
    </w:p>
    <w:p w14:paraId="3F17306F" w14:textId="6ED53BE3" w:rsidR="001C6085" w:rsidRDefault="002D67CB" w:rsidP="001C6085">
      <w:pPr>
        <w:pStyle w:val="Listaconnmeros2"/>
        <w:numPr>
          <w:ilvl w:val="0"/>
          <w:numId w:val="0"/>
        </w:numPr>
        <w:ind w:left="173"/>
      </w:pPr>
      <w:r w:rsidRPr="001C6085">
        <w:drawing>
          <wp:anchor distT="0" distB="0" distL="114300" distR="114300" simplePos="0" relativeHeight="251708416" behindDoc="0" locked="0" layoutInCell="1" allowOverlap="1" wp14:anchorId="46BCDFF9" wp14:editId="4D47F087">
            <wp:simplePos x="0" y="0"/>
            <wp:positionH relativeFrom="margin">
              <wp:align>left</wp:align>
            </wp:positionH>
            <wp:positionV relativeFrom="paragraph">
              <wp:posOffset>337247</wp:posOffset>
            </wp:positionV>
            <wp:extent cx="4364990" cy="2519680"/>
            <wp:effectExtent l="0" t="0" r="0" b="0"/>
            <wp:wrapTopAndBottom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085" w:rsidRPr="001C6085">
        <w:rPr>
          <w:highlight w:val="lightGray"/>
        </w:rPr>
        <w:t xml:space="preserve">select </w:t>
      </w:r>
      <w:proofErr w:type="spellStart"/>
      <w:r w:rsidR="001C6085" w:rsidRPr="001C6085">
        <w:rPr>
          <w:highlight w:val="lightGray"/>
        </w:rPr>
        <w:t>IdUser,avg</w:t>
      </w:r>
      <w:proofErr w:type="spellEnd"/>
      <w:r w:rsidR="001C6085" w:rsidRPr="001C6085">
        <w:rPr>
          <w:highlight w:val="lightGray"/>
        </w:rPr>
        <w:t xml:space="preserve">(speed_KM_Hour) FROM </w:t>
      </w:r>
      <w:proofErr w:type="spellStart"/>
      <w:r w:rsidR="001C6085" w:rsidRPr="001C6085">
        <w:rPr>
          <w:highlight w:val="lightGray"/>
        </w:rPr>
        <w:t>traking</w:t>
      </w:r>
      <w:proofErr w:type="spellEnd"/>
      <w:r w:rsidR="001C6085" w:rsidRPr="001C6085">
        <w:rPr>
          <w:highlight w:val="lightGray"/>
        </w:rPr>
        <w:t xml:space="preserve"> GROUP </w:t>
      </w:r>
      <w:proofErr w:type="spellStart"/>
      <w:r w:rsidR="001C6085" w:rsidRPr="001C6085">
        <w:rPr>
          <w:highlight w:val="lightGray"/>
        </w:rPr>
        <w:t>by</w:t>
      </w:r>
      <w:proofErr w:type="spellEnd"/>
      <w:r w:rsidR="001C6085" w:rsidRPr="001C6085">
        <w:rPr>
          <w:highlight w:val="lightGray"/>
        </w:rPr>
        <w:t xml:space="preserve"> IdUser;</w:t>
      </w:r>
    </w:p>
    <w:p w14:paraId="67CF57DD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186AB43F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50918B22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IdUser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7A9384AB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proLat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085594DA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Latitude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563C2511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5C66EE04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proLon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73C5FE6B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Longitude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0DBE4F74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58FABCED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prodistacias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62EBB3F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distance_KM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69D22FFC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},</w:t>
      </w:r>
    </w:p>
    <w:p w14:paraId="3F87B70E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proVelocidad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54866C20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avg</w:t>
      </w:r>
      <w:proofErr w:type="spellEnd"/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speed_KM_Hour</w:t>
      </w:r>
      <w:proofErr w:type="spellEnd"/>
      <w:r w:rsidRPr="002D67CB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</w:p>
    <w:p w14:paraId="43EEF1E0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40C1E795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69DE045C" w14:textId="77777777" w:rsidR="002D67CB" w:rsidRPr="002D67CB" w:rsidRDefault="002D67CB" w:rsidP="002D67CB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D67CB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23D6A8E2" w14:textId="3E2C3DA3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  <w:r w:rsidRPr="002D67CB">
        <w:drawing>
          <wp:anchor distT="0" distB="0" distL="114300" distR="114300" simplePos="0" relativeHeight="251710464" behindDoc="0" locked="0" layoutInCell="1" allowOverlap="1" wp14:anchorId="4BC809F5" wp14:editId="42455EAC">
            <wp:simplePos x="0" y="0"/>
            <wp:positionH relativeFrom="margin">
              <wp:align>left</wp:align>
            </wp:positionH>
            <wp:positionV relativeFrom="paragraph">
              <wp:posOffset>8521</wp:posOffset>
            </wp:positionV>
            <wp:extent cx="6188710" cy="2737485"/>
            <wp:effectExtent l="0" t="0" r="2540" b="5715"/>
            <wp:wrapNone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B1EC5" w14:textId="2B56DB6A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24FEA0C" w14:textId="1B63C119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CF393C1" w14:textId="77777777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5E2D8602" w14:textId="0FEB880E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6CAC3427" w14:textId="7D368FCD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7C23F6B5" w14:textId="50430F53" w:rsidR="002D67CB" w:rsidRDefault="002D67CB" w:rsidP="001C6085">
      <w:pPr>
        <w:pStyle w:val="Listaconnmeros"/>
        <w:numPr>
          <w:ilvl w:val="0"/>
          <w:numId w:val="0"/>
        </w:numPr>
        <w:ind w:left="173" w:hanging="173"/>
      </w:pPr>
    </w:p>
    <w:p w14:paraId="771C0E4A" w14:textId="0B93C26B" w:rsidR="001C6085" w:rsidRDefault="001C6085" w:rsidP="001C6085">
      <w:pPr>
        <w:pStyle w:val="Listaconnmeros"/>
        <w:numPr>
          <w:ilvl w:val="0"/>
          <w:numId w:val="0"/>
        </w:numPr>
        <w:ind w:left="173" w:hanging="173"/>
      </w:pPr>
    </w:p>
    <w:p w14:paraId="77DD20CA" w14:textId="793FD3C0" w:rsidR="001C6085" w:rsidRDefault="001C6085" w:rsidP="001C6085">
      <w:pPr>
        <w:pStyle w:val="Listaconnmeros"/>
        <w:numPr>
          <w:ilvl w:val="0"/>
          <w:numId w:val="0"/>
        </w:numPr>
        <w:ind w:left="173" w:hanging="173"/>
      </w:pPr>
    </w:p>
    <w:p w14:paraId="0FA5AA69" w14:textId="79AE0C6B" w:rsidR="00E171E9" w:rsidRDefault="00E171E9" w:rsidP="00E171E9">
      <w:pPr>
        <w:pStyle w:val="Listaconnmeros2"/>
      </w:pPr>
      <w:r>
        <w:t>Cuantas infracciones a realizado cada operador</w:t>
      </w:r>
    </w:p>
    <w:p w14:paraId="77841C8A" w14:textId="1ADBF088" w:rsidR="002D67CB" w:rsidRDefault="00211FBF" w:rsidP="002D67CB">
      <w:r w:rsidRPr="002D67CB">
        <w:drawing>
          <wp:anchor distT="0" distB="0" distL="114300" distR="114300" simplePos="0" relativeHeight="251714560" behindDoc="0" locked="0" layoutInCell="1" allowOverlap="1" wp14:anchorId="3944EA1C" wp14:editId="02A74DA7">
            <wp:simplePos x="0" y="0"/>
            <wp:positionH relativeFrom="margin">
              <wp:align>left</wp:align>
            </wp:positionH>
            <wp:positionV relativeFrom="paragraph">
              <wp:posOffset>323195</wp:posOffset>
            </wp:positionV>
            <wp:extent cx="5715798" cy="2619741"/>
            <wp:effectExtent l="0" t="0" r="0" b="9525"/>
            <wp:wrapTopAndBottom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67CB" w:rsidRPr="002D67CB">
        <w:rPr>
          <w:highlight w:val="lightGray"/>
        </w:rPr>
        <w:t xml:space="preserve">select Count(id) as </w:t>
      </w:r>
      <w:proofErr w:type="spellStart"/>
      <w:r w:rsidR="002D67CB" w:rsidRPr="002D67CB">
        <w:rPr>
          <w:highlight w:val="lightGray"/>
        </w:rPr>
        <w:t>total,Nombre</w:t>
      </w:r>
      <w:proofErr w:type="spellEnd"/>
      <w:r w:rsidR="002D67CB" w:rsidRPr="002D67CB">
        <w:rPr>
          <w:highlight w:val="lightGray"/>
        </w:rPr>
        <w:t xml:space="preserve">  </w:t>
      </w:r>
      <w:proofErr w:type="gramStart"/>
      <w:r w:rsidR="002D67CB" w:rsidRPr="002D67CB">
        <w:rPr>
          <w:highlight w:val="lightGray"/>
        </w:rPr>
        <w:t xml:space="preserve">FROM  </w:t>
      </w:r>
      <w:proofErr w:type="spellStart"/>
      <w:r w:rsidR="002D67CB" w:rsidRPr="002D67CB">
        <w:rPr>
          <w:highlight w:val="lightGray"/>
        </w:rPr>
        <w:t>reporte</w:t>
      </w:r>
      <w:proofErr w:type="gramEnd"/>
      <w:r w:rsidR="002D67CB" w:rsidRPr="002D67CB">
        <w:rPr>
          <w:highlight w:val="lightGray"/>
        </w:rPr>
        <w:t>_infraciones</w:t>
      </w:r>
      <w:proofErr w:type="spellEnd"/>
      <w:r w:rsidR="002D67CB" w:rsidRPr="002D67CB">
        <w:rPr>
          <w:highlight w:val="lightGray"/>
        </w:rPr>
        <w:t xml:space="preserve"> </w:t>
      </w:r>
      <w:proofErr w:type="spellStart"/>
      <w:r w:rsidR="002D67CB" w:rsidRPr="002D67CB">
        <w:rPr>
          <w:highlight w:val="lightGray"/>
        </w:rPr>
        <w:t>group</w:t>
      </w:r>
      <w:proofErr w:type="spellEnd"/>
      <w:r w:rsidR="002D67CB" w:rsidRPr="002D67CB">
        <w:rPr>
          <w:highlight w:val="lightGray"/>
        </w:rPr>
        <w:t xml:space="preserve"> </w:t>
      </w:r>
      <w:proofErr w:type="spellStart"/>
      <w:r w:rsidR="002D67CB" w:rsidRPr="002D67CB">
        <w:rPr>
          <w:highlight w:val="lightGray"/>
        </w:rPr>
        <w:t>by</w:t>
      </w:r>
      <w:proofErr w:type="spellEnd"/>
      <w:r w:rsidR="002D67CB" w:rsidRPr="002D67CB">
        <w:rPr>
          <w:highlight w:val="lightGray"/>
        </w:rPr>
        <w:t xml:space="preserve"> (Nombre);</w:t>
      </w:r>
    </w:p>
    <w:p w14:paraId="492FE31C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4D288FC0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281F85C7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</w:t>
      </w:r>
      <w:proofErr w:type="spellStart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NombreOperador</w:t>
      </w:r>
      <w:proofErr w:type="spellEnd"/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C5BF2A4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4E786521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211FBF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211FBF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7BCC7DDF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6F05E0E0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4F90DDCC" w14:textId="77777777" w:rsidR="00211FBF" w:rsidRPr="00211FBF" w:rsidRDefault="00211FBF" w:rsidP="00211FBF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211FBF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1B620B10" w14:textId="354D47DA" w:rsidR="002D67CB" w:rsidRDefault="002D67CB" w:rsidP="002D67CB">
      <w:pPr>
        <w:pStyle w:val="Listaconnmeros"/>
        <w:numPr>
          <w:ilvl w:val="0"/>
          <w:numId w:val="0"/>
        </w:numPr>
        <w:ind w:left="173" w:hanging="173"/>
      </w:pPr>
      <w:r w:rsidRPr="002D67CB">
        <w:drawing>
          <wp:anchor distT="0" distB="0" distL="114300" distR="114300" simplePos="0" relativeHeight="251712512" behindDoc="0" locked="0" layoutInCell="1" allowOverlap="1" wp14:anchorId="134C4381" wp14:editId="6904D59D">
            <wp:simplePos x="0" y="0"/>
            <wp:positionH relativeFrom="margin">
              <wp:align>left</wp:align>
            </wp:positionH>
            <wp:positionV relativeFrom="paragraph">
              <wp:posOffset>275160</wp:posOffset>
            </wp:positionV>
            <wp:extent cx="6188710" cy="2444115"/>
            <wp:effectExtent l="0" t="0" r="2540" b="0"/>
            <wp:wrapTopAndBottom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82317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C4DF6E0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CAE9970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0CB73655" w14:textId="77777777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1360417" w14:textId="522433D4" w:rsidR="00E171E9" w:rsidRDefault="00E171E9" w:rsidP="00E171E9">
      <w:pPr>
        <w:pStyle w:val="Listaconnmeros2"/>
      </w:pPr>
      <w:r>
        <w:t>Cuantas infracciones se han generado</w:t>
      </w:r>
      <w:r>
        <w:t xml:space="preserve"> en total</w:t>
      </w:r>
    </w:p>
    <w:p w14:paraId="51E52900" w14:textId="5496A168" w:rsidR="00E45B71" w:rsidRDefault="00E45B71" w:rsidP="00E45B71">
      <w:pPr>
        <w:pStyle w:val="Listaconnmeros2"/>
        <w:numPr>
          <w:ilvl w:val="0"/>
          <w:numId w:val="0"/>
        </w:numPr>
        <w:ind w:left="173"/>
      </w:pPr>
      <w:r w:rsidRPr="00E45B71">
        <w:drawing>
          <wp:anchor distT="0" distB="0" distL="114300" distR="114300" simplePos="0" relativeHeight="251716608" behindDoc="0" locked="0" layoutInCell="1" allowOverlap="1" wp14:anchorId="792CB2E0" wp14:editId="7819241F">
            <wp:simplePos x="0" y="0"/>
            <wp:positionH relativeFrom="column">
              <wp:posOffset>81117</wp:posOffset>
            </wp:positionH>
            <wp:positionV relativeFrom="paragraph">
              <wp:posOffset>383970</wp:posOffset>
            </wp:positionV>
            <wp:extent cx="3448531" cy="1781424"/>
            <wp:effectExtent l="0" t="0" r="0" b="9525"/>
            <wp:wrapTopAndBottom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5B71">
        <w:rPr>
          <w:highlight w:val="lightGray"/>
        </w:rPr>
        <w:t xml:space="preserve">select Count(*) FROM </w:t>
      </w:r>
      <w:proofErr w:type="spellStart"/>
      <w:r w:rsidRPr="00E45B71">
        <w:rPr>
          <w:highlight w:val="lightGray"/>
        </w:rPr>
        <w:t>reporte_infraciones</w:t>
      </w:r>
      <w:proofErr w:type="spellEnd"/>
      <w:r w:rsidRPr="00E45B71">
        <w:rPr>
          <w:highlight w:val="lightGray"/>
        </w:rPr>
        <w:t>;</w:t>
      </w:r>
    </w:p>
    <w:p w14:paraId="32041DDC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62FA5E95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D50447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D50447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3A0B55EB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50447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D50447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-1</w:t>
      </w: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5FEBDF67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D50447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76E653BF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D50447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D50447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7D27C4B6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79B283E8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507B5CFB" w14:textId="77777777" w:rsidR="00D50447" w:rsidRPr="00D50447" w:rsidRDefault="00D50447" w:rsidP="00D50447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D50447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}]</w:t>
      </w:r>
    </w:p>
    <w:p w14:paraId="08E7A9AE" w14:textId="520C1151" w:rsidR="00211FBF" w:rsidRDefault="00D50447" w:rsidP="00211FBF">
      <w:pPr>
        <w:pStyle w:val="Listaconnmeros2"/>
        <w:numPr>
          <w:ilvl w:val="0"/>
          <w:numId w:val="0"/>
        </w:numPr>
        <w:ind w:left="173"/>
      </w:pPr>
      <w:r w:rsidRPr="00E45B71">
        <w:drawing>
          <wp:anchor distT="0" distB="0" distL="114300" distR="114300" simplePos="0" relativeHeight="251718656" behindDoc="0" locked="0" layoutInCell="1" allowOverlap="1" wp14:anchorId="1C4CBA9A" wp14:editId="340143BE">
            <wp:simplePos x="0" y="0"/>
            <wp:positionH relativeFrom="margin">
              <wp:align>left</wp:align>
            </wp:positionH>
            <wp:positionV relativeFrom="paragraph">
              <wp:posOffset>233557</wp:posOffset>
            </wp:positionV>
            <wp:extent cx="6188710" cy="2513965"/>
            <wp:effectExtent l="0" t="0" r="2540" b="635"/>
            <wp:wrapNone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5017" w14:textId="21EE71A0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5389D6D9" w14:textId="6A0426DC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C53B292" w14:textId="71F64D0C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10F6C68A" w14:textId="662B554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7745B84" w14:textId="35E7AA0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1373790F" w14:textId="4FF8011A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784F1550" w14:textId="0CF19A39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BB62F6F" w14:textId="07468E0B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38C3F1DF" w14:textId="5022C27D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08C2461" w14:textId="7B5C7773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55F6B4B" w14:textId="58A3E11B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21FF9FE1" w14:textId="66A530C2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A4C8141" w14:textId="14078158" w:rsidR="00211FBF" w:rsidRDefault="00211FBF" w:rsidP="00211FBF">
      <w:pPr>
        <w:pStyle w:val="Listaconnmeros2"/>
        <w:numPr>
          <w:ilvl w:val="0"/>
          <w:numId w:val="0"/>
        </w:numPr>
        <w:ind w:left="173"/>
      </w:pPr>
    </w:p>
    <w:p w14:paraId="6D07C8D1" w14:textId="2F7F92F8" w:rsidR="00E171E9" w:rsidRDefault="008E501C" w:rsidP="00994AB4">
      <w:pPr>
        <w:pStyle w:val="Listaconnmeros2"/>
      </w:pPr>
      <w:r>
        <w:t>Cuáles son los 5 motivos principales de las infracciones.</w:t>
      </w:r>
    </w:p>
    <w:p w14:paraId="4C360684" w14:textId="16EBAC26" w:rsidR="00D50447" w:rsidRDefault="00FF2176" w:rsidP="00FF2176">
      <w:r w:rsidRPr="00FF2176">
        <w:drawing>
          <wp:anchor distT="0" distB="0" distL="114300" distR="114300" simplePos="0" relativeHeight="251720704" behindDoc="0" locked="0" layoutInCell="1" allowOverlap="1" wp14:anchorId="7084EA98" wp14:editId="4E3FA823">
            <wp:simplePos x="0" y="0"/>
            <wp:positionH relativeFrom="column">
              <wp:posOffset>169607</wp:posOffset>
            </wp:positionH>
            <wp:positionV relativeFrom="paragraph">
              <wp:posOffset>501343</wp:posOffset>
            </wp:positionV>
            <wp:extent cx="5096586" cy="2524477"/>
            <wp:effectExtent l="0" t="0" r="8890" b="9525"/>
            <wp:wrapTopAndBottom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176">
        <w:rPr>
          <w:highlight w:val="lightGray"/>
        </w:rPr>
        <w:t xml:space="preserve">select Count(id) as </w:t>
      </w:r>
      <w:proofErr w:type="spellStart"/>
      <w:r w:rsidRPr="00FF2176">
        <w:rPr>
          <w:highlight w:val="lightGray"/>
        </w:rPr>
        <w:t>total,motivo</w:t>
      </w:r>
      <w:proofErr w:type="spellEnd"/>
      <w:r w:rsidRPr="00FF2176">
        <w:rPr>
          <w:highlight w:val="lightGray"/>
        </w:rPr>
        <w:t xml:space="preserve">  FROM </w:t>
      </w:r>
      <w:proofErr w:type="spellStart"/>
      <w:r w:rsidRPr="00FF2176">
        <w:rPr>
          <w:highlight w:val="lightGray"/>
        </w:rPr>
        <w:t>reporte_infraciones</w:t>
      </w:r>
      <w:proofErr w:type="spellEnd"/>
      <w:r w:rsidRPr="00FF2176">
        <w:rPr>
          <w:highlight w:val="lightGray"/>
        </w:rPr>
        <w:t xml:space="preserve"> </w:t>
      </w:r>
      <w:proofErr w:type="spellStart"/>
      <w:r w:rsidRPr="00FF2176">
        <w:rPr>
          <w:highlight w:val="lightGray"/>
        </w:rPr>
        <w:t>group</w:t>
      </w:r>
      <w:proofErr w:type="spellEnd"/>
      <w:r w:rsidRPr="00FF2176">
        <w:rPr>
          <w:highlight w:val="lightGray"/>
        </w:rPr>
        <w:t xml:space="preserve"> </w:t>
      </w:r>
      <w:proofErr w:type="spellStart"/>
      <w:r w:rsidRPr="00FF2176">
        <w:rPr>
          <w:highlight w:val="lightGray"/>
        </w:rPr>
        <w:t>by</w:t>
      </w:r>
      <w:proofErr w:type="spellEnd"/>
      <w:r w:rsidRPr="00FF2176">
        <w:rPr>
          <w:highlight w:val="lightGray"/>
        </w:rPr>
        <w:t xml:space="preserve"> (motivo) </w:t>
      </w:r>
      <w:proofErr w:type="spellStart"/>
      <w:r w:rsidRPr="00FF2176">
        <w:rPr>
          <w:highlight w:val="lightGray"/>
        </w:rPr>
        <w:t>order</w:t>
      </w:r>
      <w:proofErr w:type="spellEnd"/>
      <w:r w:rsidRPr="00FF2176">
        <w:rPr>
          <w:highlight w:val="lightGray"/>
        </w:rPr>
        <w:t xml:space="preserve"> </w:t>
      </w:r>
      <w:proofErr w:type="spellStart"/>
      <w:r w:rsidRPr="00FF2176">
        <w:rPr>
          <w:highlight w:val="lightGray"/>
        </w:rPr>
        <w:t>by</w:t>
      </w:r>
      <w:proofErr w:type="spellEnd"/>
      <w:r w:rsidRPr="00FF2176">
        <w:rPr>
          <w:highlight w:val="lightGray"/>
        </w:rPr>
        <w:t xml:space="preserve"> total </w:t>
      </w:r>
      <w:proofErr w:type="spellStart"/>
      <w:r w:rsidRPr="00FF2176">
        <w:rPr>
          <w:highlight w:val="lightGray"/>
        </w:rPr>
        <w:t>desc</w:t>
      </w:r>
      <w:proofErr w:type="spellEnd"/>
      <w:r w:rsidRPr="00FF2176">
        <w:rPr>
          <w:highlight w:val="lightGray"/>
        </w:rPr>
        <w:t xml:space="preserve"> </w:t>
      </w:r>
      <w:proofErr w:type="spellStart"/>
      <w:r w:rsidRPr="00FF2176">
        <w:rPr>
          <w:highlight w:val="lightGray"/>
        </w:rPr>
        <w:t>limit</w:t>
      </w:r>
      <w:proofErr w:type="spellEnd"/>
      <w:r w:rsidRPr="00FF2176">
        <w:rPr>
          <w:highlight w:val="lightGray"/>
        </w:rPr>
        <w:t xml:space="preserve"> 5;</w:t>
      </w:r>
    </w:p>
    <w:p w14:paraId="12ABE18D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[{</w:t>
      </w:r>
    </w:p>
    <w:p w14:paraId="66F887A8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group</w:t>
      </w:r>
      <w:proofErr w:type="spellEnd"/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67792307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_id</w:t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'$motivo'</w:t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,</w:t>
      </w:r>
    </w:p>
    <w:p w14:paraId="2D41AC12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4B72F0ED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$sum</w:t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FF2176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1</w:t>
      </w:r>
    </w:p>
    <w:p w14:paraId="13918B64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    }</w:t>
      </w:r>
    </w:p>
    <w:p w14:paraId="519D4641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199D1E08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}, {</w:t>
      </w:r>
    </w:p>
    <w:p w14:paraId="3B95DA65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$</w:t>
      </w:r>
      <w:proofErr w:type="spellStart"/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sort</w:t>
      </w:r>
      <w:proofErr w:type="spellEnd"/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: {</w:t>
      </w:r>
    </w:p>
    <w:p w14:paraId="7EE82516" w14:textId="7777777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        </w:t>
      </w:r>
      <w:r w:rsidRPr="00FF2176">
        <w:rPr>
          <w:rFonts w:ascii="Consolas" w:hAnsi="Consolas" w:cs="Times New Roman"/>
          <w:color w:val="F44747"/>
          <w:sz w:val="21"/>
          <w:szCs w:val="21"/>
          <w:lang w:val="es-419" w:eastAsia="es-419"/>
        </w:rPr>
        <w:t>total</w:t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 xml:space="preserve">: </w:t>
      </w:r>
      <w:r w:rsidRPr="00FF2176">
        <w:rPr>
          <w:rFonts w:ascii="Consolas" w:hAnsi="Consolas" w:cs="Times New Roman"/>
          <w:color w:val="B5CEA8"/>
          <w:sz w:val="21"/>
          <w:szCs w:val="21"/>
          <w:lang w:val="es-419" w:eastAsia="es-419"/>
        </w:rPr>
        <w:t>-1</w:t>
      </w:r>
    </w:p>
    <w:p w14:paraId="2AE3B960" w14:textId="3F1AF887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drawing>
          <wp:anchor distT="0" distB="0" distL="114300" distR="114300" simplePos="0" relativeHeight="251722752" behindDoc="0" locked="0" layoutInCell="1" allowOverlap="1" wp14:anchorId="44FF23D1" wp14:editId="372BF1F5">
            <wp:simplePos x="0" y="0"/>
            <wp:positionH relativeFrom="margin">
              <wp:align>left</wp:align>
            </wp:positionH>
            <wp:positionV relativeFrom="paragraph">
              <wp:posOffset>244925</wp:posOffset>
            </wp:positionV>
            <wp:extent cx="6188710" cy="3110230"/>
            <wp:effectExtent l="0" t="0" r="2540" b="0"/>
            <wp:wrapTopAndBottom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t>    }</w:t>
      </w:r>
    </w:p>
    <w:p w14:paraId="7D4B5F6E" w14:textId="0DE5B260" w:rsidR="00FF2176" w:rsidRPr="00FF2176" w:rsidRDefault="00FF2176" w:rsidP="00FF2176">
      <w:pPr>
        <w:shd w:val="clear" w:color="auto" w:fill="1E1E1E"/>
        <w:spacing w:after="0" w:line="285" w:lineRule="atLeast"/>
        <w:ind w:left="0"/>
        <w:rPr>
          <w:rFonts w:ascii="Consolas" w:hAnsi="Consolas" w:cs="Times New Roman"/>
          <w:color w:val="D4D4D4"/>
          <w:sz w:val="21"/>
          <w:szCs w:val="21"/>
          <w:lang w:val="es-419" w:eastAsia="es-419"/>
        </w:rPr>
      </w:pPr>
      <w:r w:rsidRPr="00FF2176">
        <w:rPr>
          <w:rFonts w:ascii="Consolas" w:hAnsi="Consolas" w:cs="Times New Roman"/>
          <w:color w:val="D4D4D4"/>
          <w:sz w:val="21"/>
          <w:szCs w:val="21"/>
          <w:lang w:val="es-419" w:eastAsia="es-419"/>
        </w:rPr>
        <w:lastRenderedPageBreak/>
        <w:t>}]</w:t>
      </w:r>
    </w:p>
    <w:p w14:paraId="71AEEDB7" w14:textId="7C7F6A39" w:rsidR="00D50447" w:rsidRDefault="00D50447" w:rsidP="00D50447">
      <w:pPr>
        <w:pStyle w:val="Listaconnmeros"/>
        <w:numPr>
          <w:ilvl w:val="0"/>
          <w:numId w:val="0"/>
        </w:numPr>
        <w:ind w:left="173" w:hanging="173"/>
      </w:pPr>
    </w:p>
    <w:p w14:paraId="24B9FDD4" w14:textId="61871B76" w:rsidR="00FF2176" w:rsidRDefault="00FF2176" w:rsidP="00D50447">
      <w:pPr>
        <w:pStyle w:val="Listaconnmeros"/>
        <w:numPr>
          <w:ilvl w:val="0"/>
          <w:numId w:val="0"/>
        </w:numPr>
        <w:ind w:left="173" w:hanging="173"/>
      </w:pPr>
    </w:p>
    <w:p w14:paraId="315511BC" w14:textId="64285058" w:rsidR="00D50447" w:rsidRDefault="00D50447" w:rsidP="00D50447">
      <w:pPr>
        <w:pStyle w:val="Listaconnmeros"/>
        <w:numPr>
          <w:ilvl w:val="0"/>
          <w:numId w:val="0"/>
        </w:numPr>
        <w:ind w:left="173" w:hanging="173"/>
      </w:pPr>
    </w:p>
    <w:p w14:paraId="2F38409C" w14:textId="1C135C78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2DCF191F" w14:textId="7D039692" w:rsidR="008C00D6" w:rsidRDefault="008C00D6" w:rsidP="008C00D6">
      <w:pPr>
        <w:pStyle w:val="Listaconnmeros"/>
        <w:numPr>
          <w:ilvl w:val="0"/>
          <w:numId w:val="0"/>
        </w:numPr>
        <w:ind w:left="173" w:hanging="173"/>
      </w:pPr>
    </w:p>
    <w:p w14:paraId="5DC86290" w14:textId="3AF2D838" w:rsidR="00994AB4" w:rsidRDefault="00096EDE" w:rsidP="00994AB4">
      <w:pPr>
        <w:pStyle w:val="Listaconnmeros"/>
      </w:pPr>
      <w:r>
        <w:t>Vistas</w:t>
      </w:r>
    </w:p>
    <w:p w14:paraId="115D9FC9" w14:textId="77777777" w:rsidR="008C00D6" w:rsidRDefault="008C00D6" w:rsidP="008C00D6">
      <w:pPr>
        <w:pStyle w:val="Listaconnmeros"/>
        <w:numPr>
          <w:ilvl w:val="0"/>
          <w:numId w:val="0"/>
        </w:numPr>
        <w:ind w:left="173"/>
      </w:pPr>
    </w:p>
    <w:p w14:paraId="4E7D8D5A" w14:textId="33A89EBD" w:rsidR="00096EDE" w:rsidRDefault="008C00D6" w:rsidP="00096EDE">
      <w:pPr>
        <w:pStyle w:val="Listaconnmeros2"/>
      </w:pPr>
      <w:r w:rsidRPr="00F75C79">
        <w:drawing>
          <wp:anchor distT="0" distB="0" distL="114300" distR="114300" simplePos="0" relativeHeight="251679744" behindDoc="0" locked="0" layoutInCell="1" allowOverlap="1" wp14:anchorId="1FF77754" wp14:editId="21EC0A34">
            <wp:simplePos x="0" y="0"/>
            <wp:positionH relativeFrom="margin">
              <wp:align>left</wp:align>
            </wp:positionH>
            <wp:positionV relativeFrom="paragraph">
              <wp:posOffset>391385</wp:posOffset>
            </wp:positionV>
            <wp:extent cx="5619750" cy="2526665"/>
            <wp:effectExtent l="0" t="0" r="0" b="6985"/>
            <wp:wrapTopAndBottom/>
            <wp:docPr id="20" name="Imagen 2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EDE">
        <w:t>Reporte de Infracciones</w:t>
      </w:r>
    </w:p>
    <w:p w14:paraId="0628ABBF" w14:textId="66DE9079" w:rsidR="008C00D6" w:rsidRDefault="008C00D6" w:rsidP="001E2F8A">
      <w:pPr>
        <w:pStyle w:val="Listaconnmeros2"/>
        <w:numPr>
          <w:ilvl w:val="0"/>
          <w:numId w:val="0"/>
        </w:numPr>
        <w:ind w:left="173"/>
      </w:pPr>
      <w:r w:rsidRPr="001E2F8A">
        <w:lastRenderedPageBreak/>
        <w:drawing>
          <wp:anchor distT="0" distB="0" distL="114300" distR="114300" simplePos="0" relativeHeight="251677696" behindDoc="0" locked="0" layoutInCell="1" allowOverlap="1" wp14:anchorId="6B4B6F9C" wp14:editId="4E1B51B5">
            <wp:simplePos x="0" y="0"/>
            <wp:positionH relativeFrom="margin">
              <wp:posOffset>302158</wp:posOffset>
            </wp:positionH>
            <wp:positionV relativeFrom="paragraph">
              <wp:posOffset>2982350</wp:posOffset>
            </wp:positionV>
            <wp:extent cx="5106670" cy="3054985"/>
            <wp:effectExtent l="0" t="0" r="0" b="0"/>
            <wp:wrapTopAndBottom/>
            <wp:docPr id="18" name="Imagen 18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Tabl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60B79" w14:textId="03596DAB" w:rsidR="00096EDE" w:rsidRDefault="00096EDE" w:rsidP="001E2F8A">
      <w:pPr>
        <w:pStyle w:val="Listaconnmeros2"/>
        <w:numPr>
          <w:ilvl w:val="0"/>
          <w:numId w:val="0"/>
        </w:numPr>
        <w:ind w:left="173"/>
      </w:pPr>
    </w:p>
    <w:p w14:paraId="36E2B34C" w14:textId="12B28210" w:rsidR="00E33803" w:rsidRDefault="00E33803" w:rsidP="00F3716A"/>
    <w:p w14:paraId="0D8A73B0" w14:textId="53F8492C" w:rsidR="00E33803" w:rsidRDefault="00E33803" w:rsidP="00F3716A"/>
    <w:p w14:paraId="6B823D41" w14:textId="54C407A9" w:rsidR="00E33803" w:rsidRDefault="00E33803" w:rsidP="00F3716A"/>
    <w:p w14:paraId="5AE60C85" w14:textId="09D5628F" w:rsidR="00E33803" w:rsidRDefault="00E33803" w:rsidP="00F3716A"/>
    <w:p w14:paraId="4C87CA87" w14:textId="5D0B75D9" w:rsidR="00E33803" w:rsidRDefault="00E33803" w:rsidP="00F3716A"/>
    <w:p w14:paraId="6BB9AFF8" w14:textId="518CDE40" w:rsidR="00E33803" w:rsidRPr="00901156" w:rsidRDefault="00D24EDC" w:rsidP="00F3716A">
      <w:r w:rsidRPr="00E33803">
        <w:drawing>
          <wp:anchor distT="0" distB="0" distL="114300" distR="114300" simplePos="0" relativeHeight="251683840" behindDoc="0" locked="0" layoutInCell="1" allowOverlap="1" wp14:anchorId="3EB3019F" wp14:editId="24370B67">
            <wp:simplePos x="0" y="0"/>
            <wp:positionH relativeFrom="margin">
              <wp:align>left</wp:align>
            </wp:positionH>
            <wp:positionV relativeFrom="paragraph">
              <wp:posOffset>4252617</wp:posOffset>
            </wp:positionV>
            <wp:extent cx="6158865" cy="4109085"/>
            <wp:effectExtent l="0" t="0" r="0" b="5715"/>
            <wp:wrapTopAndBottom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6"/>
                    <a:srcRect r="479" b="19043"/>
                    <a:stretch/>
                  </pic:blipFill>
                  <pic:spPr bwMode="auto">
                    <a:xfrm>
                      <a:off x="0" y="0"/>
                      <a:ext cx="6158865" cy="41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CB2">
        <w:drawing>
          <wp:anchor distT="0" distB="0" distL="114300" distR="114300" simplePos="0" relativeHeight="251685888" behindDoc="0" locked="0" layoutInCell="1" allowOverlap="1" wp14:anchorId="01BF6837" wp14:editId="37BC6A97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6188710" cy="3597275"/>
            <wp:effectExtent l="0" t="0" r="2540" b="3175"/>
            <wp:wrapTopAndBottom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3803" w:rsidRPr="00901156" w:rsidSect="00286C46">
      <w:headerReference w:type="default" r:id="rId38"/>
      <w:pgSz w:w="11906" w:h="16838" w:code="9"/>
      <w:pgMar w:top="2127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3E418" w14:textId="77777777" w:rsidR="00F21FE4" w:rsidRDefault="00F21FE4" w:rsidP="001E7D29">
      <w:pPr>
        <w:spacing w:after="0" w:line="240" w:lineRule="auto"/>
      </w:pPr>
      <w:r>
        <w:separator/>
      </w:r>
    </w:p>
  </w:endnote>
  <w:endnote w:type="continuationSeparator" w:id="0">
    <w:p w14:paraId="348C9E0C" w14:textId="77777777" w:rsidR="00F21FE4" w:rsidRDefault="00F21FE4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CED88" w14:textId="77777777" w:rsidR="00F21FE4" w:rsidRDefault="00F21FE4" w:rsidP="001E7D29">
      <w:pPr>
        <w:spacing w:after="0" w:line="240" w:lineRule="auto"/>
      </w:pPr>
      <w:r>
        <w:separator/>
      </w:r>
    </w:p>
  </w:footnote>
  <w:footnote w:type="continuationSeparator" w:id="0">
    <w:p w14:paraId="44EB5266" w14:textId="77777777" w:rsidR="00F21FE4" w:rsidRDefault="00F21FE4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EB9F" w14:textId="52449243" w:rsidR="00066754" w:rsidRPr="00F570F9" w:rsidRDefault="00286C46" w:rsidP="00015440">
    <w:pPr>
      <w:pStyle w:val="Encabezado"/>
      <w:rPr>
        <w:lang w:val="es-ES"/>
      </w:rPr>
    </w:pPr>
    <w:r w:rsidRPr="00286C46">
      <w:rPr>
        <w:noProof/>
        <w:lang w:val="es-ES" w:bidi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6A0B299D" wp14:editId="29B86491">
              <wp:simplePos x="0" y="0"/>
              <wp:positionH relativeFrom="margin">
                <wp:posOffset>-341507</wp:posOffset>
              </wp:positionH>
              <wp:positionV relativeFrom="paragraph">
                <wp:posOffset>-385165</wp:posOffset>
              </wp:positionV>
              <wp:extent cx="1673860" cy="985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985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9B5441" w14:textId="6A3AB1CA" w:rsidR="00286C46" w:rsidRPr="002B7D0C" w:rsidRDefault="00E67AFA" w:rsidP="002B7D0C">
                          <w:pPr>
                            <w:ind w:left="176"/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</w:pPr>
                          <w:r w:rsidRPr="00E67AFA"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  <w:t>Gestión de Operaciones Viales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0B299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26.9pt;margin-top:-30.35pt;width:131.8pt;height:7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" filled="f" stroked="f">
              <v:textbox>
                <w:txbxContent>
                  <w:p w14:paraId="1B9B5441" w14:textId="6A3AB1CA" w:rsidR="00286C46" w:rsidRPr="002B7D0C" w:rsidRDefault="00E67AFA" w:rsidP="002B7D0C">
                    <w:pPr>
                      <w:ind w:left="176"/>
                      <w:jc w:val="center"/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</w:pPr>
                    <w:r w:rsidRPr="00E67AFA"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  <w:t>Gestión de Operaciones Viales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63E0F" w:rsidRPr="00F570F9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09FFF4" wp14:editId="64FAD48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870"/>
              <wp:effectExtent l="0" t="0" r="0" b="0"/>
              <wp:wrapNone/>
              <wp:docPr id="12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870"/>
                        <a:chOff x="0" y="0"/>
                        <a:chExt cx="8005465" cy="12802870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3133725" cy="27051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95249" y="38100"/>
                          <a:ext cx="2771776" cy="247148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180975" y="2337435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95950" y="10610850"/>
                          <a:ext cx="2221865" cy="21920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6720" cy="167449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171825" y="139065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000375" y="1971675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9925" y="10753725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77025" y="10458450"/>
                          <a:ext cx="342265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1DB082F" id="Grupo 3" o:spid="_x0000_s1026" style="position:absolute;margin-left:-73.5pt;margin-top:-140.25pt;width:630.35pt;height:1008.1pt;z-index:-251656192" coordsize="80054,12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kksTwg8DRSJ&#10;JsfygFIRDUwkKsfyMDmWB5SKaGAiUTmWh8mxPJRjCYHVC8qxPEyO5QGlktvA5FgeyrGEwKuCItHk&#10;WB7KsYTA00CRaHIsD+VYQuBpoEg0OZaHciwhsDRQjuVhciwP5VhC4GmgSDQ5lodyLCHwNFAkmhzL&#10;QzmWEHgaKBJNjuWhHEsIPA0UiSbH8lCOJQSOBk/lWELgZSAcy9PkWJ7KsYTA00Bm56fJsTyVYwmB&#10;p4HMzk+TY3kqxxICTwNZJz5NjuWpHEsIPA1knf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gNhYTMWikROsFlVG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geUSmF5QuBpoEg0OZYH&#10;lIpoYCJROZaHybE8oFREAxOJyrE8TI7loRxLCKxeUI7lYXIsDyiV2gYmx/JQjiUEXhUUiSbH8lCO&#10;JQSeBopEk2N5KMcSAk8DRaLJsTyUYwmBpYFyLA+TY3koxxICTwNFosmxPJRjCYGngSLR5FgeyrGE&#10;wNNAkWhyLA/lWELgaaBINDmWh3IsIXA0eCrHEgIvA+FYnibH8lSOJQSeBjI7P02O5akcSwg8DWR2&#10;fpocy1M5lhB4Goif+DQ5lqdyLCHwNBA/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FP6S94qfBUJxSxxUVYjwolqm3gQW3qfeEIssGjqF96QDPb&#10;0hEmK16AhAx+F8GFd8QtRYGMXFsgg3Jblu2mGq+2wqq/zP1JXen7QVlcNAkei2Krs0OcIF+GiZpn&#10;poBSIShG2/LIZXcIHDlQxFv8/y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4sWYCfM65xR2BcKprxvHXU4FoCKXKvgJ5qtPXvQxhzZzRdgmKoUcuOhXpL52tU4uuyt4C&#10;mZNkFkcTG9kmDB9BVjdzt79TVDur/cxJSPJCoiQ6pVPWgIFy70BZYJu8o1v1GWpbQpy/7RSh6sxz&#10;HJCVmORhKCiM6TE8pwTgJruhR7KzqiBNyMy/mnek7jzvPIxyf3ldJ2zTppj8oHwb5ptVPGfYJlKn&#10;nrBtzfhzdbl0+TTt9L1mNfWusopID6kliRKyBQiNne8zaXOoxAn5O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C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XlCYGngSLR5FgeUCqigYlE5VgeJsfygFIRDUwk&#10;KsfyMDmWh3IsIbB6QTmWh8mxPKBUahuYHMtDOZYQeFVQJJocy0M5lhB4GigSTY7loRxLCDwNFIkm&#10;x/JQjiUElgbKsTxMjuWhHEsIPA0UiSbH8lCOJQSeBopEk2N5KMcSAk8DRaLJsTyUYwmBp4Ei0eRY&#10;HsqxhMDR4KkcSwi8DIRjeZocy1M5lhB4Gsjs/DQ5lqdyLCHwNJDZ+WlyLE/lWELgaSB+4tPkWJ7K&#10;sYTA00D8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lhhNfQ2kBwBL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31337;height:2705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4248f" focusposition="1" focussize="" focus="100%" type="gradientRadial"/>
                <v:stroke joinstyle="miter"/>
                <v:path arrowok="t" o:connecttype="custom" o:connectlocs="1703720,2690429;1689075,2697327;1689952,2697656;1825493,2620402;1778142,2630264;1707113,2638154;1703732,2630264;1753338,2626319;1825493,2620402;1948665,2610078;1945772,2610792;1947255,2610539;1065046,2595253;1115216,2606594;1136637,2607580;1196390,2633223;1223448,2638154;1225141,2638648;1231341,2633223;1255016,2639140;1278693,2644071;1325344,2653562;1326044,2652948;1380161,2660837;1406091,2664782;1432022,2666755;1485010,2668727;1557165,2667740;1560297,2667740;1567313,2664288;1583097,2659851;1599162,2659604;1610155,2660836;1613114,2667740;1638340,2667740;1630449,2677603;1625939,2682534;1611282,2688452;1584224,2688452;1549274,2686479;1473736,2684507;1417365,2680562;1367758,2674645;1318152,2667740;1242615,2657878;1183989,2641113;1184667,2640682;1150166,2631251;1119725,2619416;1084776,2609554;1048698,2598705;1065046,2595253;1728705,2574108;1711480,2576408;1592351,2581670;1631575,2585883;1641723,2583911;1711623,2577008;1723126,2575051;1835738,2559819;1777230,2567630;1797307,2568131;1826198,2563447;2049311,2557538;1865808,2600286;1958670,2582186;872820,2537559;1002474,2585883;1048698,2598705;1083648,2609553;1118599,2619415;1149038,2631250;1142274,2636181;1124235,2633222;1059973,2612512;1028405,2601663;996837,2589828;955122,2577008;919044,2563200;890859,2550379;872820,2537559;925810,2512903;987818,2540518;979926,2544463;907771,2513889;925810,2512903;696943,2445840;773607,2483317;789391,2499096;753314,2482330;726256,2467537;696943,2445840;831377,2420534;831388,2420814;835196,2424846;835615,2423156;2477855,2355795;2473761,2356093;2406115,2398501;2339597,2430061;2292245,2454716;2266315,2464578;2239257,2474440;2206561,2489234;2181758,2502054;2145680,2514876;2108476,2526711;2098328,2535586;2082544,2540518;2043085,2546435;1992351,2560242;1946127,2573063;1895392,2585884;1832257,2599691;1743191,2612512;1740936,2615471;1698113,2624836;1699222,2625333;1746778,2614933;1747701,2612512;1836767,2599691;1899903,2585884;1950637,2573063;1996862,2560242;2047595,2546435;2087055,2540518;2060343,2554538;2061124,2554325;2089310,2539531;2105094,2534600;2106145,2534346;2112985,2527696;2150191,2515862;2186269,2503041;2211072,2490220;2243767,2475427;2270825,2465565;2289379,2458508;2299011,2452743;2346363,2428088;2412880,2396529;544548,2342156;548828,2345368;550290,2346020;2485422,2316411;2485035,2316644;2485035,2316926;2486827,2317149;2487290,2316644;2509779,2301690;2503122,2305712;2501946,2306782;2506510,2304226;452492,2252014;495073,2295870;461311,2260429;2589604,2251985;2589504,2252016;2588758,2256485;2570719,2274237;2549297,2294947;2550589,2294687;2570719,2275223;2588758,2257470;2589604,2251985;562689,2229776;564921,2232155;565033,2231829;395921,2207172;425234,2223939;426674,2225421;440031,2228007;470330,2252539;512045,2282126;530084,2303823;540230,2314672;583072,2346231;570671,2355106;530773,2316326;528957,2316644;566714,2353342;570671,2355106;583073,2346231;690178,2420197;668758,2426115;676649,2431046;645081,2432032;624787,2420197;605622,2407377;558270,2372858;514300,2338341;473713,2303823;454547,2287057;436508,2269305;443273,2261415;465821,2279167;490625,2295933;521065,2324534;523652,2326475;490625,2295933;466948,2279167;444400,2261415;419597,2234787;395921,2207172;2879633,2050363;2879061,2050577;2866748,2076429;2867796,1926809;2837919,1964561;2823262,1988230;2808606,2009927;2773655,2050363;2743215,2090798;2716157,2123344;2713901,2124550;2712055,2126943;2715029,2125316;2742087,2092771;2772528,2052335;2807478,2011901;2822135,1990204;2836791,1966534;2867232,1928071;2984484,1913278;2969827,1951740;2943897,1993162;2917965,2035570;2894290,2062198;2910074,2034583;2923603,2006969;2933749,1992176;2947278,1972452;2959681,1952727;2984484,1913278;2911509,1828739;2884143,1870870;2883640,1871883;2911201,1829448;2926517,1733317;2893626,1811927;2824437,1935642;2814308,1949652;2814242,1949768;2790566,1985272;2766891,2023735;2739833,2053322;2717284,2086854;2584248,2218021;2540278,2250567;2536060,2253373;2534240,2254984;2515854,2268096;2500819,2283112;2445575,2319603;2436919,2324387;2413407,2341153;2410012,2343082;2404987,2347218;2361018,2372859;2317048,2396529;2312016,2398760;2282244,2415676;2273016,2419748;2264060,2425129;2233619,2439923;2205177,2449680;2141787,2477650;1993066,2526171;1889430,2549481;1973185,2535586;1988969,2532627;2039702,2516847;2071270,2507972;2122005,2485288;2179503,2467536;2216341,2454899;2232492,2446826;2247147,2442882;2267442,2433019;2272774,2429777;2286609,2418226;2317048,2402446;2351680,2387596;2364400,2380748;2408370,2355106;2427536,2339327;2448957,2327492;2504201,2291002;2543661,2258456;2587630,2225911;2720666,2094743;2738974,2067517;2739833,2065156;2769145,2025707;2778165,2013872;2790158,1999322;2793949,1993162;2817624,1957658;2863849,1873828;2908946,1784082;2922193,1747591;3049873,1646010;3046491,1647983;3046491,1647983;3060522,1587561;3060118,1589305;3063402,1592754;3073550,1602616;3080314,1598672;3080485,1597915;3075804,1600644;3064530,1591767;3050473,1475528;3049686,1475567;3048260,1475636;3048746,1480324;3047619,1504981;3043110,1519774;3016052,1557250;3009287,1589796;3002523,1600644;2991248,1647983;2978846,1685459;2965317,1721950;2957426,1750550;2948406,1780137;2955599,1770350;2961935,1749564;2967572,1719977;2981101,1683487;2993503,1646010;3004777,1598672;3011542,1587823;3018307,1555278;3045365,1517801;3027326,1593740;3013797,1656858;2983356,1737729;2977335,1745923;2974760,1758194;2966445,1779151;2934877,1839311;2920220,1870870;2911201,1887636;2899927,1905388;2869487,1952727;2836791,1999079;2795077,2061212;2748852,2122358;2718412,2156875;2685716,2190407;2674442,2204214;2662041,2218021;2642874,2231829;2611528,2262189;2612433,2265360;2579738,2294947;2544788,2316644;2516603,2336369;2489902,2353437;2494054,2353135;2523367,2334396;2551554,2314672;2586503,2292975;2619199,2263388;2618071,2259443;2649639,2228870;2668805,2215063;2681207,2201256;2692481,2187449;2725177,2153917;2755616,2119399;2801841,2058253;2843555,1996121;2876251,1949768;2906691,1902429;2917965,1884677;2926985,1867912;2941642,1836353;2973210,1776192;2985611,1735758;3016052,1654887;3029581,1591769;3047619,1515829;3051687,1502489;3048746,1502021;3049873,1477366;3074676,1454683;3061549,1502534;3061550,1502534;3074678,1454684;3084824,1444820;3078059,1457642;3076510,1484516;3075804,1509911;3064530,1540258;3064530,1543725;3078059,1509911;3080314,1457641;3085571,1447679;3036344,1402412;3028957,1417687;3026198,1439890;3022641,1429518;3021340,1430982;3025071,1441862;3022816,1457642;3027326,1470462;3030821,1470292;3028453,1463558;3030708,1447779;3036344,1402412;3131049,1375785;3133304,1376770;3132176,1418192;3133304,1446793;3129921,1499062;3126539,1528649;3116392,1572043;3113010,1608534;3096098,1675597;3080314,1733784;3052129,1744633;3054384,1738716;3058894,1697294;3075804,1653900;3089334,1646997;3089334,1646996;3103991,1572043;3111882,1536539;3118647,1500049;3124284,1465531;3126539,1432986;3127666,1405371;3129921,1390577;3131049,1375785;158787,918505;159348,918750;159402,918613;226808,777146;202005,817581;181711,832375;181662,833319;179700,871074;179757,870984;181711,833360;202005,818566;226808,778132;227653,778625;228076,777885;240336,691344;224552,701206;200877,744600;206293,748391;206469,747725;202005,744600;225680,701206;239656,692473;327148,635129;325724,636127;319679,656457;315874,666689;212151,832375;197494,872809;183965,914231;154652,1001019;135486,1060192;126467,1104573;121957,1127256;118574,1149939;108428,1211085;105045,1248562;110683,1288011;113325,1266516;112938,1259410;117447,1217988;127593,1156842;135641,1148395;147327,1079983;146760,1068082;157898,1040150;164526,1016699;162544,1020743;155780,1018771;138868,1061179;139996,1084848;132103,1130215;130976,1138105;119702,1149939;123084,1127256;127593,1104573;136613,1060192;155780,1001019;185093,914231;198622,872809;213278,832375;317000,666689;327148,635129;347443,536507;347441,536507;353078,540452;353078,540451;550595,396095;550379,396246;549721,396898;540513,405338;538185,408301;536664,409804;530084,418160;461312,489168;442145,508893;422979,529603;338229,611544;424106,528617;443272,507906;462439,488181;531211,417173;538185,408301;549721,396898;579215,328089;569484,331054;562247,333404;560525,335316;548123,345178;516555,362930;495134,383641;474841,404352;461312,415201;460853,414697;448064,428145;426361,451691;391412,485223;397048,491139;397156,491057;392538,486209;427488,452677;462439,415201;475968,404353;496261,383641;517682,362931;549250,345179;561652,335317;575181,330879;579451,329719;2212199,149906;2269697,172589;2294500,190341;2239257,166672;2212199,149906;2025047,77911;2070143,86787;2133279,114401;2025047,77911;1346339,71378;1322663,73966;1271928,79884;1222322,89746;1200901,95663;1176098,101581;1121823,110908;1111834,114402;1043062,135112;975417,158782;928065,177521;896497,188369;818704,219928;781500,240639;745422,261349;687923,298826;633807,336302;582014,375826;586455,380683;597448,374088;606804,367987;640571,342220;694688,304743;752186,267267;788263,246555;825469,225845;903260,194286;933701,180479;981053,161740;1048698,138071;1117471,117360;1146360,112397;1160315,108225;1350262,72379;1749533,50174;1773631,52269;1806326,62132;1781523,59174;1729662,50297;1749533,50174;1880736,42407;1926960,45365;1983331,65090;1913431,54242;1880736,42407;1503614,42161;1373396,48325;1283202,59173;1240360,69035;1203155,80869;1151293,86787;955122,152864;884095,180479;862673,187382;843507,196258;807430,213024;751059,238666;708217,268252;584200,353068;558283,372782;532928,393034;533466,393504;338422,593707;298962,641046;280923,669647;262884,696274;229062,751503;192270,802218;191857,803774;179455,833360;170436,847167;168181,849140;158175,878234;155780,895493;153525,920148;137741,960584;123084,1001019;107300,1060192;98280,1114435;92644,1168677;100535,1131201;101267,1128108;102790,1113448;111810,1059207;114634,1060031;114879,1059114;111811,1058220;127595,999046;142251,958610;157962,918361;156908,918176;159162,893521;171564,847167;180583,833360;180886,832640;192985,803774;230190,752490;264012,697261;282051,670634;300090,642033;339550,594694;534594,394490;586455,353069;710472,268253;753314,238667;809685,213025;845762,196258;864929,187383;886350,180479;957378,152864;1153549,86788;1205411,80871;1242615,69036;1285457,59174;1375651,48325;1505869,42530;1610534,45602;1662016,0;1715005,2958;1769121,7890;1805198,15780;1828875,25642;1858188,20710;1902157,29587;1929215,36490;1928088,37477;1926960,44380;1880736,41421;1864952,37477;1849169,34517;1818728,28600;1788288,22683;1756720,18738;1721770,18738;1693584,18738;1649615,18738;1647550,18161;1628194,26628;1634958,36490;1702604,48325;1672501,48784;1673009,48818;1704858,48325;1731917,51284;1783778,60159;1808581,63118;1850297,71008;1893139,78898;1934853,87774;1976568,98623;1996862,103553;2017155,109471;2017417,109680;2031970,111875;2067236,123339;2072163,129868;2073526,130182;2105094,141030;2132152,150892;2159210,161741;2179504,171603;2193033,177521;2207689,184424;2257296,209080;2320431,244584;2353127,264309;2354074,264900;2370782,273779;3007032,1320556;3006556,1328809;3019433,1330418;3031834,1338308;3037472,1364936;3058893,1396495;3067913,1397212;3067913,1389592;3077078,1367321;3076931,1362964;3085951,1336336;3098353,1336336;3117519,1325488;3119773,1368881;3114137,1389592;3107372,1409316;3103989,1441862;3102863,1458628;3100608,1475394;3095801,1478198;3096098,1479338;3100704,1476652;3102863,1460600;3103989,1443835;3107372,1411289;3114137,1391564;3119773,1370854;3128793,1376771;3127666,1391564;3125411,1406358;3124283,1433972;3122028,1466517;3116392,1501036;3109627,1537526;3101735,1573030;3087079,1647983;3073550,1654887;3056638,1698281;3052128,1739702;3049873,1745620;3030708,1790986;3025070,1794931;3001395,1843256;3026198,1794931;3031834,1790986;2995757,1880732;2976591,1889609;2972617,1896564;2973210,1897498;2977719,1889608;2996885,1880732;2983356,1914264;2958553,1953713;2946151,1973437;2932622,1993162;2922475,2007955;2907819,2036556;2892035,2064170;2867232,2093757;2842429,2121371;2843462,2119510;2815369,2152931;2754488,2211118;2742503,2227250;2754488,2212104;2815369,2153916;2769145,2215062;2745328,2236883;2726209,2249178;2725175,2250567;2713222,2258611;2712774,2261415;2659785,2308754;2603414,2354121;2600807,2355775;2581993,2376803;2536896,2406390;2494748,2434043;2494596,2434203;2536896,2407377;2581993,2377790;2544788,2410335;2514489,2427594;2493529,2435338;2492926,2435978;2470378,2448798;2461882,2452243;2440503,2467414;2419644,2480358;2388077,2498110;2377930,2499096;2366653,2503481;2364900,2504646;2379057,2500082;2389205,2499096;2348617,2525724;2322686,2537560;2296756,2548408;2278440,2550811;2275334,2552353;2189650,2584897;2185281,2585766;2159210,2600677;2173866,2604622;2119750,2625333;2124260,2611526;2106221,2617443;2089310,2622374;2054359,2632236;2049690,2627334;2032938,2630264;2012644,2634209;1970930,2643085;1969555,2643644;2009263,2635194;2029556,2631250;2046467,2628291;2053231,2633222;2088182,2623360;2105093,2618429;2123132,2612512;2118622,2626319;2071270,2646043;2068949,2645475;2036321,2656891;2009263,2663796;1968675,2672671;1951905,2671439;1916829,2677409;1915686,2679575;1822110,2695355;1800689,2690423;1782650,2690423;1751082,2699300;1722897,2701272;1694711,2702258;1691649,2701111;1665963,2705094;1634958,2700285;1636086,2699300;1641723,2692396;1615793,2689437;1628194,2683520;1665399,2682533;1701477,2681548;1753337,2682533;1789415,2679575;1857060,2666754;1902157,2657878;1935980,2656891;1938333,2655936;1905540,2656892;1860443,2665768;1792797,2678589;1756720,2681548;1704858,2680562;1668781,2681548;1631575,2682534;1632703,2678589;1640595,2668727;1987841,2618429;2223473,2540518;2285481,2511917;2320431,2496137;2356509,2479372;2424154,2443868;2478270,2407377;2579738,2338341;2607923,2318616;2634982,2297906;2675569,2265360;2692481,2240705;2716773,2221226;2716968,2220002;2693609,2238733;2676697,2263388;2636110,2295934;2609051,2316644;2580866,2336369;2479398,2405404;2425282,2441895;2357637,2477399;2321559,2494165;2286609,2509944;2224601,2538545;1988969,2616457;1641723,2666755;1615793,2666755;1612410,2658865;1585352,2657878;1560548,2666755;1488393,2667740;1435405,2665768;1409474,2663796;1383544,2659851;1399164,2645276;1395945,2646043;1337747,2636616;1335064,2637168;1223450,2619416;1179479,2611526;1141147,2605609;1094923,2586870;1037424,2568132;977671,2547421;987818,2540518;1029533,2547421;1047572,2561228;1109579,2577008;1232469,2604622;1262909,2609554;1295605,2614484;1331682,2621388;1371440,2628908;1374523,2628291;1411729,2633223;1412855,2631251;1466972,2633223;1475991,2634209;1559420,2634209;1620301,2636181;1692456,2631251;1701476,2631251;1704858,2639140;1775885,2631251;1823237,2621388;1850295,2617443;1867207,2615471;1904412,2607581;1934853,2601664;1965293,2594760;2021129,2586307;2028429,2583912;1969803,2592787;1939362,2599691;1908923,2605609;1871717,2613499;1854806,2615471;1827748,2619416;1754465,2625333;1704858,2629278;1695839,2629278;1623684,2634209;1562803,2632236;1479374,2632236;1470355,2631251;1435405,2618429;1416238,2629278;1416190,2629363;1432022,2620402;1466973,2633222;1412857,2631250;1413283,2631008;1377906,2626319;1336192,2618429;1300114,2611526;1267418,2606594;1236979,2601664;1114089,2574049;1052081,2558270;1034043,2544463;992327,2537559;930320,2509944;912281,2510931;848017,2482330;836743,2464578;838998,2463592;878458,2482330;917917,2501069;929192,2495151;882968,2468523;844636,2453730;791646,2427101;746549,2401459;675522,2374832;648464,2355107;654100,2353135;681159,2360038;624787,2308754;593220,2286072;563907,2263388;526702,2236760;472586,2184490;468873,2174339;457929,2164765;420725,2129261;416215,2111509;401558,2093757;399812,2091362;382391,2080936;348568,2038528;329403,1999079;327148,1999079;301218,1955685;276414,1912291;250483,1861994;226808,1810711;250483,1845228;274160,1888622;282051,1912291;285313,1916475;281298,1898216;270829,1881595;253787,1848072;233571,1818599;208768,1759426;187518,1698767;180540,1681084;150149,1574967;136709,1497932;136613,1500049;137741,1515829;143377,1552319;150142,1589796;138868,1557250;130976,1515829;121957,1515829;116319,1478352;108428,1454683;101663,1432000;82497,1414248;76860,1414248;71222,1389592;68967,1358032;73477,1313653;75732,1297873;79572,1287050;77705,1262369;80242,1225878;84751,1218482;84751,1214044;75732,1228837;67841,1218975;53184,1201223;50506,1187170;49802,1188402;45292,1227851;41909,1267300;38528,1297873;38528,1360991;39655,1393537;41909,1426082;31763,1456655;29508,1456655;22744,1397482;22744,1336336;28380,1288997;38523,1297868;29508,1288011;27253,1252507;29508,1198264;30635,1183471;34018,1158815;47547,1114435;54288,1084953;52057,1077944;44164,1117393;30635,1161774;27253,1186429;26125,1201223;23871,1255465;26125,1290969;20489,1338308;20489,1399454;27253,1458628;29508,1458628;44164,1514843;52057,1561195;68967,1608534;95603,1710331;97928,1729840;102791,1729840;127595,1782110;136614,1808738;119702,1786055;101663,1750550;100537,1760413;90728,1733815;83625,1734771;75732,1712088;48674,1657845;31763,1609521;30635,1569085;22744,1521746;17106,1474407;4705,1439890;12596,1256452;20489,1209113;13724,1183471;27253,1112463;30635,1095696;39655,1038495;63331,997074;57693,1053289;63329,1043654;66713,1020620;67841,995101;77987,962555;93771,913244;112938,862947;114373,861534;123085,821526;135486,792925;150143,769255;179456,719944;203131,675564;236954,618363;261757,593707;282051,559190;298963,537493;317002,529603;321511,523685;339550,492126;374500,456622;375451,471462;372902,477699;409449,444787;427488,424077;451164,404353;453205,406335;452292,405338;481605,379696;510918,356027;542486,326440;586455,297839;633807,267267;662118,249989;681159,234721;714981,216969;751059,200203;755835,198055;768112,187506;788264,174561;810390,164699;826043,161547;828850,159768;1135509,51283;1146888,49119;1178351,39448;1200055,35626;1211372,35542;1215557,34517;1472609,4931;1545610,4684;1623684,5916;1625138,6870;1663144,2958;1698094,7889;1733045,13806;1751076,17392;1731917,12820;1696966,6903;1662016,1972;16620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952;top:381;width:27718;height:24714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506938,2458077;1493984,2464379;1494760,2464680;1614647,2394097;1572764,2403108;1509940,2410316;1506949,2403108;1550826,2399504;1614647,2394097;1723590,2384665;1721034,2385318;1722345,2385087;942032,2371120;986407,2381483;1005354,2382383;1058206,2405812;1082139,2410316;1083636,2410768;1089120,2405812;1110060,2411218;1131002,2415723;1172264,2424394;1172885,2423833;1220750,2431041;1243686,2434645;1266622,2436447;1313490,2438249;1377311,2437348;1380081,2437348;1386286,2434194;1400247,2430139;1414457,2429914;1424180,2431040;1426797,2437348;1449110,2437348;1442130,2446358;1438141,2450864;1425177,2456270;1401244,2456270;1370331,2454468;1303518,2452666;1253658,2449062;1209781,2443656;1165904,2437348;1099092,2428337;1047237,2413020;1047837,2412626;1017321,2404009;990396,2393197;959483,2384186;927573,2374274;942032,2371120;1529037,2351802;1513802,2353903;1408432,2358711;1443126,2362560;1452102,2360758;1513928,2354451;1524103,2352663;1623708,2338747;1571958,2345883;1589716,2346341;1615270,2342061;1812613,2336663;1650304,2375719;1732441,2359182;772009,2318409;886687,2362560;927573,2374274;958485,2384185;989399,2393196;1016323,2404008;1010340,2408514;994385,2405811;937545,2386889;909623,2376977;881701,2366164;844804,2354451;812894,2341836;787964,2330122;772009,2318409;818878,2295883;873723,2321113;866744,2324717;802923,2296784;818878,2295883;616445,2234611;684255,2268851;698216,2283268;666305,2267950;642372,2254435;616445,2234611;735352,2211491;735362,2211747;738730,2215430;739100,2213887;2191660,2152343;2188038,2152615;2128206,2191361;2069371,2220195;2027488,2242720;2004553,2251731;1980620,2260741;1951701,2274258;1929762,2285971;1897852,2297685;1864944,2308498;1855969,2316607;1842008,2321113;1807106,2326519;1762232,2339134;1721347,2350847;1676472,2362561;1620629,2375176;1541850,2386889;1539856,2389593;1501978,2398149;1502960,2398603;1545023,2389101;1545839,2386889;1624619,2375176;1680462,2362561;1725336,2350847;1766222,2339134;1811095,2326519;1845998,2321113;1822371,2333922;1823062,2333727;1847992,2320211;1861953,2315706;1862883,2315473;1868933,2309398;1901841,2298586;1933752,2286873;1955690,2275158;1984609,2261643;2008542,2252632;2024953,2246186;2033472,2240918;2075355,2218392;2134189,2189559;481652,2139882;485438,2142817;486730,2143412;2198352,2116360;2198010,2116573;2198010,2116830;2199596,2117035;2200005,2116573;2219896,2102910;2214009,2106585;2212968,2107562;2217005,2105228;400229,2057524;437889,2097590;408029,2065213;2290502,2057498;2290413,2057526;2289753,2061609;2273798,2077828;2254851,2096750;2255993,2096511;2273798,2078729;2289753,2062510;2290502,2057498;497697,2037208;499672,2039379;499771,2039082;350192,2016556;376119,2031874;377392,2033229;389207,2035591;416006,2058004;452903,2085036;468859,2104859;477833,2114771;515727,2143605;504758,2151714;469468,2116283;467862,2116573;467862,2116573;501258,2150102;504758,2151714;515728,2143605;610462,2211183;591515,2216589;598495,2221095;570573,2221996;552624,2211183;535672,2199470;493789,2167933;454898,2136396;418998,2104859;402046,2089541;386091,2073322;392074,2066114;412019,2082333;433957,2097650;460881,2123781;463170,2125555;433957,2097650;413015,2082333;393071,2066114;371133,2041785;350192,2016556;2547032,1873289;2546526,1873485;2535634,1897104;2536563,1760405;2510136,1794897;2497172,1816522;2484209,1836345;2453295,1873289;2426371,1910231;2402438,1939967;2400441,1941069;2398808,1943255;2401440,1941769;2425373,1912034;2452298,1875091;2483211,1838148;2496175,1818325;2509138,1796700;2536063,1761558;2616213,1757278;2607862,1774173;2589912,1806611;2607862,1774173;2616213,1757278;2639772,1748043;2626808,1783183;2603873,1821028;2580937,1859773;2559996,1884101;2573957,1858872;2585923,1833642;2594898,1820127;2606864,1802106;2617834,1784085;2639772,1748043;2575226,1670805;2551021,1709297;2550576,1710222;2574954,1671453;2588501,1583624;2559409,1655445;2498211,1768475;2489251,1781275;2489194,1781381;2468252,1813819;2447311,1848961;2423379,1875992;2403434,1906628;2285764,2026468;2246873,2056203;2243142,2058766;2241531,2060239;2225269,2072218;2211971,2085937;2163108,2119277;2155452,2123646;2134655,2138965;2131652,2140728;2127208,2144506;2088318,2167934;2049427,2189559;2044976,2191597;2018642,2207052;2010479,2210773;2002558,2215689;1975633,2229205;1950478,2238119;1894407,2263674;1762864,2308005;1671199,2329302;1745280,2316607;1759241,2313903;1804114,2299486;1832036,2291377;1876911,2270653;1927768,2254434;1960351,2242888;1974637,2235512;1987599,2231909;2005550,2222897;2010266,2219935;2022503,2209382;2049427,2194965;2080058,2181398;2091309,2175141;2130201,2151714;2147153,2137297;2166100,2126484;2214962,2093146;2249865,2063410;2288755,2033676;2406426,1913836;2422620,1888961;2423379,1886804;2449306,1850762;2457283,1839949;2467891,1826655;2471244,1821028;2492185,1788590;2533071,1712000;2572959,1630004;2584676,1596665;2697609,1503857;2694618,1505659;2694618,1505659;2707028,1450455;2706670,1452049;2709576,1455200;2718551,1464211;2724534,1460606;2724685,1459915;2720545,1462409;2710573,1454299;2698140,1348098;2697444,1348133;2696182,1348197;2696612,1352480;2695616,1375007;2691627,1388522;2667694,1422762;2661711,1452497;2655728,1462409;2645756,1505659;2634786,1539899;2622819,1573239;2615839,1599369;2607862,1626400;2614224,1617458;2619828,1598467;2624814,1571435;2636780,1538097;2647750,1503857;2657722,1460606;2663705,1450694;2669688,1420960;2693621,1386720;2677666,1456101;2665700,1513768;2638775,1587654;2633448,1595141;2631171,1606352;2623817,1625500;2595895,1680463;2582931,1709297;2574954,1724615;2564982,1740834;2538058,1784085;2509138,1826434;2472242,1883201;2431356,1939066;2404432,1970602;2375513,2001238;2365541,2013853;2354572,2026468;2337619,2039082;2309893,2066821;2310694,2069718;2281776,2096750;2250862,2116573;2225932,2134594;2202315,2150189;2205988,2149912;2231915,2132792;2256846,2114771;2287759,2094948;2316678,2067916;2315681,2064312;2343602,2036380;2360555,2023765;2371524,2011150;2381496,1998536;2410415,1967900;2437339,1936362;2478225,1880497;2515121,1823731;2544041,1781381;2570965,1738131;2580937,1721912;2588914,1706594;2601879,1677761;2629800,1622796;2640769,1585853;2667694,1511967;2679661,1454300;2695616,1384918;2699213,1372731;2696612,1372303;2697609,1349777;2719548,1329053;2707935,1372772;2707936,1372772;2719549,1329054;2728523,1320042;2722540,1331756;2722540,1331756;2721168,1356309;2720545,1379512;2710573,1407238;2710573,1410405;2722540,1379512;2724534,1331755;2729184,1322654;2685643,1281296;2679108,1295254;2676668,1315537;2673522,1306061;2672372,1307399;2675672,1317339;2673677,1331756;2677666,1343470;2680758,1343314;2678663,1337162;2680657,1322745;2685643,1281296;2769409,1256968;2771403,1257869;2770406,1295713;2771403,1321844;2768411,1369600;2765420,1396631;2756445,1436278;2753454,1469617;2738495,1530889;2724534,1584050;2699605,1593962;2701599,1588556;2705588,1550712;2720545,1511065;2732512,1504759;2732512,1504758;2745476,1436278;2752456,1403840;2758439,1370501;2763426,1338964;2765420,1309230;2766417,1284000;2768411,1270484;2769409,1256968;140447,839181;140943,839405;140991,839279;200611,710030;178673,746972;160723,760489;160680,761351;158944,795846;158994,795764;160723,761389;178673,747873;200611,710930;201359,711381;201733,710705;212577,631638;198616,640648;177675,680295;182466,683758;182622,683150;178673,680295;199614,640648;211976,632670;289362,580278;288102,581189;282756,599764;279390,609112;187647,760489;174683,797431;162716,835276;136789,914568;119837,968631;111860,1009179;107871,1029903;104879,1050628;95904,1106493;92912,1140733;97899,1176775;100235,1157137;99893,1150644;103882,1112800;112856,1056935;119974,1049216;130311,986713;129809,975840;139661,950321;145523,928894;143770,932589;137787,930787;122828,969533;123826,991158;116845,1032607;115848,1039815;105876,1050628;108867,1029903;112856,1009179;120834,968631;137787,914568;163714,835276;175681,797431;188644,760489;280387,609112;289362,580278;307313,490173;307312,490173;312297,493777;312297,493776;487001,361887;486809,362026;486228,362619;478082,370332;476023,373040;474679,374412;468859,382046;408030,446922;391077,464943;374125,483865;299195,558697;375121,482964;392073,464042;409026,446021;469855,381145;476023,373040;486228,362619;512315,299754;503708,302463;497307,304611;495784,306357;484814,315368;456892,331587;437946,350509;419996,369431;408030,379343;407622,378883;396312,391170;377116,412682;346203,443318;351189,448723;351284,448648;347200,444219;378113,413583;409026,379343;420993,369432;438943,350509;457889,331588;485811,315369;496780,306358;508747,302304;512524,301244;1956687,136960;2007544,157684;2029482,173903;1980620,152277;1956687,136960;1791151,71183;1831039,79292;1886883,104521;1791151,71183;1190835,65214;1169894,67579;1125019,72985;1081142,81995;1062196,87402;1040257,92808;992251,101329;983416,104522;922587,123444;862755,145069;820872,162190;792950,172101;724143,200934;691236,219857;659325,238779;608467,273019;560601,307259;514791,343369;518719,347806;528442,341781;536717,336207;566585,312665;614450,278425;665307,244185;697218,225262;730126,206341;798933,177507;825858,164892;867740,147772;927573,126146;988401,107225;1013954,102690;1026297,98878;1194305,66128;1547459,45841;1568774,47755;1597694,56766;1575755,54063;1529884,45953;1547459,45841;1663509,38745;1704394,41447;1754254,59469;1692427,49557;1663509,38745;1329945,38520;1214767,44151;1134991,54062;1097097,63073;1064189,73885;1018318,79292;844804,139663;781981,164892;763033,171199;746081,179309;714171,194627;664311,218054;626417,245085;516724,322576;493801,340588;471374,359090;471850,359520;299334,542433;264431,585684;248476,611815;232521,636142;202605,686601;170063,732936;169697,734358;158728,761389;150750,774004;148756,775806;139906,802387;137787,818156;135792,840682;121832,877626;108867,914568;94907,968631;86929,1018190;81943,1067747;88923,1033507;89570,1030682;90918,1017288;98895,967731;101393,968484;101610,967647;98896,966829;112857,912766;125820,875823;139717,839049;138785,838880;140779,816354;151748,774004;159725,761389;159993,760731;170695,734358;203602,687503;233518,637044;249474,612716;265429,586585;300332,543334;472847,360421;518719,322577;628411,245086;666305,218055;716165,194627;748076,179309;765029,171200;783975,164892;846799,139663;1020313,79293;1066184,73886;1099092,63074;1136985,54063;1216762,44151;1331939,38857;1424515,41664;1470051,0;1516920,2703;1564785,7208;1596696,14417;1617638,23427;1643565,18922;1682455,27032;1706388,33338;1705392,34240;1704394,40547;1663509,37844;1649548,34240;1635587,31536;1608662,26130;1581738,20724;1553817,17120;1522904,17120;1497973,17120;1459083,17120;1457256,16593;1440135,24328;1446119,33338;1505951,44151;1479325,44571;1479774,44602;1507945,44151;1531878,46855;1577750,54964;1599688,57667;1636585,64876;1674479,72084;1711375,80193;1748272,90105;1766222,94610;1784171,100016;1784403,100207;1797275,102213;1828468,112687;1832825,118652;1834031,118939;1861953,128850;1885886,137861;1909819,147773;1927769,156783;1939735,162190;1952698,168496;1996575,191023;2052419,223461;2081338,241482;2082175,242022;2096954,250135;2659716,1206509;2659295,1214050;2670685,1215520;2681654,1222728;2686640,1247056;2705587,1275890;2713565,1276546;2713565,1269583;2721672,1249236;2721542,1245255;2729520,1220926;2740489,1220926;2757441,1211015;2759436,1250662;2754450,1269583;2748467,1287604;2745475,1317339;2744478,1332657;2742484,1347975;2738231,1350537;2738495,1351579;2742569,1349125;2744478,1334459;2745475,1319142;2748467,1289406;2754450,1271385;2759436,1252464;2767413,1257870;2766417,1271385;2764422,1284902;2763425,1310131;2761430,1339865;2756445,1371403;2750461,1404741;2743481,1437179;2730517,1505659;2718551,1511967;2703592,1551613;2699604,1589457;2697609,1594864;2680657,1636312;2675671,1639916;2654730,1684068;2676668,1639916;2681654,1636312;2649743,1718308;2632791,1726418;2629276,1732772;2629800,1733625;2633789,1726417;2650741,1718308;2638775,1748943;2616836,1784986;2605867,1803007;2593901,1821028;2584926,1834543;2571962,1860674;2558002,1885903;2536063,1912935;2514125,1938165;2515039,1936464;2490191,1966998;2436342,2020161;2425739,2034899;2436342,2021061;2490191,1967899;2449306,2023764;2428239,2043700;2411327,2054933;2410414,2056203;2399841,2063552;2399446,2066114;2352577,2109365;2302716,2150813;2300410,2152325;2283770,2171537;2243882,2198568;2206601,2223833;2206468,2223979;2243882,2199470;2283770,2172438;2250862,2202173;2224062,2217941;2205523,2225016;2204990,2225601;2185046,2237314;2177530,2240461;2158622,2254322;2140173,2266148;2112251,2282367;2103277,2283268;2093300,2287275;2091750,2288338;2104273,2284169;2113249,2283268;2077349,2307596;2054413,2318410;2031478,2328321;2015278,2330517;2012530,2331925;1936743,2361659;1932879,2362453;1909819,2376076;1922782,2379680;1874916,2398603;1878905,2385988;1862950,2391395;1847992,2395899;1817079,2404910;1812948,2400431;1798131,2403108;1780181,2406712;1743285,2414822;1742069,2415333;1777190,2407613;1795140,2404008;1810098,2401306;1816081,2405811;1846995,2396800;1861952,2392295;1877907,2386889;1873919,2399504;1832036,2417525;1829983,2417005;1801123,2427436;1777190,2433744;1741291,2441853;1726458,2440727;1695433,2446182;1694422,2448161;1611654,2462577;1592707,2458072;1576752,2458072;1548830,2466182;1523901,2467984;1498970,2468884;1496261,2467836;1473542,2471475;1446119,2467082;1447116,2466182;1452102,2459874;1429167,2457171;1440135,2451765;1473044,2450863;1504954,2449963;1550825,2450863;1582735,2448161;1642567,2436446;1682455,2428337;1712372,2427436;1714453,2426563;1685448,2427437;1645559,2435546;1585727,2447260;1553817,2449963;1507945,2449062;1476035,2449963;1443126,2450864;1444124,2447260;1451104,2438249;1758243,2392295;1966659,2321113;2021505,2294982;2052419,2280565;2084329,2265247;2144161,2232809;2192027,2199470;2281776,2136396;2306705,2118375;2330638,2099453;2366537,2069718;2381496,2047192;2402982,2029396;2403155,2028277;2382494,2045390;2367535,2067916;2331636,2097651;2307703,2116573;2282773,2134594;2193025,2197668;2145159,2231007;2085327,2263445;2053416,2278763;2022503,2293179;1967657,2319310;1759241,2390493;1452102,2436447;1429167,2436447;1426175,2429239;1402242,2428337;1380303,2436447;1316482,2437348;1269614,2435546;1246678,2433744;1223743,2430139;1237558,2416824;1234711,2417525;1183236,2408912;1180862,2409416;1082140,2393197;1043248,2385988;1009343,2380582;968458,2363462;917600,2346342;864749,2327419;873723,2321113;910621,2327419;926576,2340034;981422,2354451;1090117,2379680;1117041,2384186;1145961,2388691;1177871,2394999;1213037,2401870;1215764,2401306;1248672,2405812;1249669,2404009;1297535,2405812;1305512,2406712;1379305,2406712;1433154,2408514;1496975,2404009;1504953,2404009;1507945,2411218;1570769,2404009;1612651,2394999;1636584,2391395;1651543,2389593;1684450,2382384;1711375,2376978;1738299,2370670;1787686,2362947;1794143,2360759;1742289,2368868;1715364,2375176;1688440,2380582;1655531,2387790;1640574,2389593;1616641,2393197;1551822,2398603;1507945,2402207;1499968,2402207;1436147,2406712;1382298,2404910;1308504,2404910;1300527,2404009;1269614,2392295;1252661,2402207;1252618,2402285;1266622,2394097;1297536,2405811;1249670,2404008;1250047,2403788;1218756,2399504;1181860,2392295;1149950,2385988;1121030,2381483;1094106,2376978;985410,2351748;930565,2337331;914609,2324717;877712,2318409;822867,2293179;806911,2294081;750070,2267950;740098,2251731;742093,2250830;776995,2267950;811897,2285070;821869,2279664;780984,2255335;747079,2241820;700210,2217491;660322,2194064;597498,2169736;573566,2151715;578551,2149912;602484,2156219;552624,2109365;524702,2088641;498775,2067916;465868,2043588;418002,1995832;414718,1986557;405038,1977811;372130,1945373;368142,1929154;355177,1912935;353633,1910747;338224,1901221;308308,1862476;291356,1826434;289362,1826434;266427,1786788;244488,1747141;221552,1701188;200611,1654333;221552,1685870;242494,1725516;249474,1747141;252358,1750964;248808,1734282;239547,1719097;224473,1688467;206593,1661541;184655,1607478;165861,1552062;159688,1535901;132807,1438949;120919,1368567;120834,1370501;121832,1384918;126817,1418257;132800,1452497;122828,1422762;115848,1384918;107871,1384918;102884,1350678;95904,1329053;89921,1308329;72968,1292110;67983,1292110;62996,1269583;61002,1240750;64990,1200203;66985,1185786;70381,1175897;68730,1153348;70974,1120008;74963,1113251;74963,1109196;66985,1122712;60005,1113702;47041,1097483;44673,1084643;44050,1085768;40061,1121811;37069,1157853;34078,1185786;34078,1243452;35074,1273187;37069,1302922;28094,1330855;26100,1330855;20117,1276792;20117,1220926;25102,1177676;34073,1185781;26100,1176775;24106,1144337;26100,1094779;27097,1081264;30089,1058737;42055,1018190;48018,991254;46044,984850;39063,1020893;27097,1061440;24106,1083966;23108,1097483;21114,1147040;23108,1179478;18122,1222728;18122,1278594;24106,1332657;26100,1332657;39063,1384017;46044,1426366;61002,1469617;84561,1562623;86617,1580447;90919,1580447;112857,1628202;120835,1652531;105876,1631807;89921,1599369;88924,1608379;80248,1584079;73966,1584952;66985,1564228;43052,1514670;28094,1470518;27097,1433575;20117,1390324;15130,1347074;4162,1315537;11141,1147942;18122,1104691;12139,1081264;24106,1016388;27097,1001069;35074,948808;56016,910964;51030,962325;56014,953521;59007,932477;60005,909162;68979,879427;82940,834374;99893,788421;101163,787130;108869,750577;119837,724446;132801,702820;158729,657768;179669,617221;209586,564960;231524,542433;249474,510897;264432,491073;280388,483865;284376,478459;300332,449625;331244,417187;332086,430745;329831,436444;362157,406374;378113,387453;399054,369432;400858,371243;400052,370332;425979,346905;451907,325280;479828,298248;518719,272117;560601,244185;585643,228399;602484,214450;632400,198231;664311,182913;668535,180950;679394,171313;697219,159486;716789,150475;730634,147596;733117,145970;1004357,46854;1014420,44877;1042250,36041;1061447,32550;1071457,32473;1075159,31536;1302521,4505;1367090,4280;1436147,5405;1437432,6277;1471049,2703;1501962,7207;1532876,12614;1548825,15890;1531878,11713;1500964,6307;1470051,1802;147005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1809;top:2337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19;height:2192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7967,2180132;1197583,2185721;1198205,2185988;1294306,2123386;1260733,2131378;1210373,2137771;1207975,2131378;1243147,2128181;1294306,2123386;1381637,2115021;1379586,2115599;1380637,2115395;755136,2103007;790707,2112198;805895,2112997;848261,2133776;867446,2137771;868646,2138172;873042,2133776;889828,2138571;906615,2142566;939692,2150257;940188,2149759;978558,2156153;996943,2159349;1015328,2160948;1052898,2162546;1104057,2161746;1106278,2161746;1111252,2158949;1122443,2155353;1133834,2155153;1141628,2156152;1143726,2161746;1161611,2161746;1156016,2169738;1152819,2173734;1142427,2178529;1123242,2178529;1098462,2176931;1044904,2175333;1004936,2172136;969764,2167341;934592,2161746;881036,2153755;839469,2140169;839950,2139820;815488,2132178;793905,2122588;769125,2114596;743545,2105805;755136,2103007;1225682,2085874;1213469,2087737;1129004,2092001;1156815,2095415;1164010,2093817;1213570,2088223;1221726,2086637;1301570,2074295;1260087,2080624;1274322,2081030;1294806,2077234;1452997,2072446;1322890,2107086;1388731,2092419;618845,2056256;710771,2095415;743545,2105805;768325,2114595;793106,2122587;814688,2132177;809892,2136173;797102,2133775;751539,2116993;729157,2108202;706775,2098612;677198,2088223;651618,2077035;631635,2066645;618845,2056256;656415,2036278;700380,2058654;694785,2061851;643625,2037076;656415,2036278;494144,1981934;548501,2012303;559692,2025089;534112,2011503;514928,1999516;494144,1981934;589461,1961428;589469,1961655;592168,1964922;592465,1963553;1756842,1908968;1753939,1909210;1705977,1943574;1658814,1969148;1625241,1989126;1606856,1997118;1587672,2005110;1564490,2017098;1546904,2027486;1521324,2037876;1494946,2047466;1487751,2054658;1476560,2058654;1448583,2063449;1412611,2074638;1379837,2085026;1343866,2095416;1299102,2106604;1235952,2116993;1234354,2119391;1203991,2126980;1204778,2127383;1238496,2118955;1239150,2116993;1302300,2106604;1347064,2095416;1383035,2085026;1415809,2074638;1451780,2063449;1479758,2058654;1460819,2070016;1461372,2069843;1481357,2057855;1492548,2053859;1493293,2053653;1498143,2048265;1524522,2038675;1550102,2028286;1567688,2017896;1590869,2005909;1610054,1997918;1623209,1992200;1630038,1987528;1663611,1967549;1710773,1941976;386094,1897916;389129,1900519;390165,1901047;1762207,1877054;1761933,1877243;1761933,1877471;1763203,1877652;1763531,1877243;1779477,1865125;1774757,1868385;1773923,1869251;1777159,1867181;320825,1824871;351015,1860409;327077,1831690;1836074,1824848;1836003,1824873;1835474,1828494;1822684,1842879;1807496,1859661;1808411,1859451;1822684,1843678;1835474,1829293;1836074,1824848;398956,1806852;400539,1808779;400618,1808515;280715,1788535;301498,1802121;302519,1803323;311990,1805418;333472,1825297;363049,1849272;375839,1866853;383033,1875645;413408,1901218;404616,1908410;376327,1876985;375040,1877243;401810,1906980;404616,1908410;413409,1901218;489348,1961155;474161,1965950;479756,1969946;457374,1970745;442985,1961155;429396,1950766;395823,1922795;364648,1894825;335871,1866853;322282,1853268;309492,1838883;314288,1832490;330275,1846875;347861,1860460;369444,1883636;371278,1885209;347861,1860460;331074,1846875;315087,1832490;297501,1810912;280715,1788535;2041709,1661468;2041304,1661642;2032574,1682590;2033317,1561348;2012133,1591940;2001741,1611120;1991350,1628702;1966569,1661468;1944987,1694233;1925802,1720606;1924203,1721584;1922893,1723523;1925002,1722205;1944187,1695832;1965770,1663066;1990550,1630301;2000942,1612719;2011334,1593539;2032917,1562371;2116050,1550384;2105658,1581551;2087273,1615116;2068888,1649481;2052101,1671058;2063293,1648681;2072885,1626305;2080079,1614317;2089671,1598334;2098464,1582351;2116050,1550384;2064310,1481880;2044907,1516019;2044550,1516840;2064091,1482454;2074951,1404556;2051631,1468257;2002575,1568506;1995392,1579859;1995346,1579953;1978559,1608723;1961773,1639891;1942588,1663866;1926601,1691037;1832276,1797326;1801101,1823699;1798110,1825973;1796820,1827278;1783784,1837903;1773124,1850071;1733955,1879641;1727817,1883517;1711147,1897103;1708740,1898667;1705177,1902018;1674003,1922796;1642827,1941976;1639259,1943784;1618151,1957491;1611607,1960791;1605258,1965151;1583674,1977139;1563509,1985046;1518564,2007711;1413118,2047029;1339639,2065918;1399022,2054658;1410213,2052260;1446184,2039473;1468566,2032281;1504538,2013900;1545305,1999515;1571424,1989275;1582875,1982733;1593266,1979537;1607655,1971545;1611436,1968918;1621245,1959558;1642827,1946771;1667381,1934738;1676400,1929188;1707576,1908410;1721165,1895623;1736353,1886033;1775521,1856465;1803499,1830092;1834674,1803720;1928999,1697430;1941980,1675368;1942588,1673455;1963372,1641488;1969767,1631898;1978270,1620108;1980958,1615116;1997744,1586346;2030518,1518417;2062493,1445693;2071885,1416123;2162413,1333809;2160015,1335408;2160015,1335408;2169963,1286446;2169676,1287860;2172005,1290654;2179200,1298646;2183996,1295449;2184117,1294836;2180798,1297048;2172805,1289855;2162838,1195663;2162280,1195694;2161269,1195750;2161614,1199549;2160815,1219529;2157617,1231516;2138433,1261884;2133636,1288257;2128840,1297048;2120847,1335408;2112053,1365776;2102461,1395346;2096866,1418521;2090471,1442496;2095571,1434566;2100063,1417722;2104060,1393747;2113652,1364178;2122445,1333809;2130439,1295449;2135235,1286658;2140031,1260286;2159216,1229918;2146426,1291453;2136834,1342600;2115251,1408132;2110982,1414772;2109156,1424715;2103261,1441697;2080879,1490446;2070486,1516019;2064091,1529606;2056098,1543991;2034515,1582351;2011334,1619911;1981758,1670259;1948983,1719807;1927401,1747778;1904219,1774950;1896225,1786138;1887433,1797326;1873843,1808515;1851618,1833116;1852260,1835686;1829079,1859661;1804298,1877243;1784315,1893226;1765383,1907058;1768327,1906813;1789111,1891628;1809095,1875645;1833875,1858063;1857057,1834088;1856257,1830891;1878639,1806118;1892229,1794929;1901022,1783741;1909015,1772553;1932197,1745381;1953780,1717410;1986554,1667861;2016130,1617514;2039312,1579953;2060894,1541593;2068888,1527208;2075283,1513622;2085675,1488049;2108057,1439299;2116849,1406534;2138433,1341002;2148025,1289856;2160815,1228319;2163698,1217510;2161614,1217131;2162413,1197152;2179999,1178771;2170691,1217546;2170692,1217546;2179999,1178772;2187193,1170779;2182397,1181169;2181299,1202946;2180798,1223524;2172805,1248115;2172805,1250924;2182397,1223524;2183996,1181168;2187723,1173096;2152820,1136415;2147583,1148793;2145626,1166784;2143105,1158379;2142182,1159566;2144827,1168382;2143229,1181169;2146426,1191558;2148904,1191420;2147225,1185963;2148824,1173176;2152820,1136415;2219968,1114838;2221566,1115636;2220766,1149201;2221566,1172378;2219168,1214733;2216770,1238708;2209575,1273871;2207178,1303441;2195187,1357784;2183996,1404935;2164012,1413726;2165611,1408931;2168808,1375366;2180798,1340203;2190391,1334609;2190391,1334608;2200783,1273871;2206378,1245101;2211174,1215533;2215171,1187561;2216770,1161189;2217569,1138813;2219168,1126825;2219968,1114838;112583,744291;112981,744490;113018,744378;160811,629744;143225,662509;128836,674497;128802,675262;127410,705856;127451,705783;128836,675296;143225,663308;160811,630542;161410,630942;161709,630343;170402,560216;159211,568207;142425,603371;146265,606442;146390,605903;143225,603371;160011,568207;169920,561131;231953,514664;230944,515472;226658,531946;223960,540237;150419,674497;140026,707262;130434,740827;109651,811154;96062,859104;89667,895067;86470,913448;84071,931829;76877,981377;74479,1011745;78476,1043712;80349,1026294;80075,1020536;83272,986971;90466,937423;96172,930577;104458,875141;104056,865497;111953,842863;116651,823860;115247,827137;110450,825539;98460,859904;99259,879084;93663,915845;92864,922239;84871,931829;87269,913448;90466,895067;96861,859104;110450,811154;131234,740827;140826,707262;151217,674497;224759,540237;231953,514664;246343,434747;246342,434747;250338,437944;250338,437943;390382,320967;390228,321090;389761,321618;383233,328457;381582,330858;380504,332076;375839,338847;327078,396387;313488,412370;299900,429152;239810,495552;300699,428354;314287,411571;327877,395587;376638,338047;381582,330858;389761,321618;410673,265860;403774,268263;398643,270167;397422,271716;388628,279708;366246,294093;351059,310876;336670,327658;327078,336449;326752,336041;317685,346938;302297,366019;277518,393190;281514,397984;281590,397917;278316,393989;303096,366817;327877,336449;337469,327658;351858,310876;367045,294093;389427,279708;398221,271717;407813,268121;410841,267181;1568487,121473;1609254,139854;1626840,154239;1587672,135059;1568487,121473;1435793,63134;1467767,70326;1512532,92703;1435793,63134;954578,57840;937791,59937;901819,64732;866647,72724;851460,77519;833874,82314;795392,89872;788310,92703;739549,109485;691587,128665;658014,143850;635632,152640;580475,178214;554097,194997;528517,211779;487749,242147;449380,272516;412658,304543;415807,308478;423601,303134;430235,298190;454176,277311;492546,246942;533313,216574;558892,199791;585272,183009;640427,157435;662010,146247;695584,131063;743545,111883;792306,95100;812789,91078;822683,87698;957359,58651;1240449,40657;1257535,42355;1280717,50347;1263131,47950;1226360,40757;1240449,40657;1333474,34364;1366248,36761;1406216,52744;1356656,43954;1333474,34364;1066088,34164;973762,39159;909813,47949;879437,55941;853057,65531;816287,70326;677198,123870;626838,146247;611650,151841;598061,159034;572482,172619;532514,193398;502138,217373;414208,286101;395832,302076;377855,318486;378236,318867;239947,481098;211969,519458;199179,542634;186389,564211;162409,608964;136323,650061;136030,651321;127237,675296;120842,686484;119243,688082;112149,711658;110450,725644;108852,745622;97661,778389;87269,811154;76077,859104;69683,903059;65686,947013;71281,916644;71800,914138;72880,902259;79275,858305;81277,858973;81451,858231;79276,857506;90467,809556;100858,776790;111998,744174;111250,744024;112849,724045;121642,686484;128036,675296;128251,674712;136830,651321;163208,609764;187189,565011;199979,543434;212769,520257;240747,481897;379036,319667;415807,286102;503737,217373;534112,193398;574080,172620;599660,159034;613250,151842;628437,146247;678797,123870;817886,70327;854657,65532;881036,55942;911411,47950;975360,39159;1067687,34464;1141896,36953;1178398,0;1215968,2397;1254337,6393;1279917,12787;1296704,20778;1317487,16782;1348662,23975;1367847,29569;1367048,30368;1366248,35962;1333474,33565;1322283,30368;1311092,27970;1289509,23175;1267927,18380;1245545,15184;1220765,15184;1200780,15184;1169606,15184;1168141,14716;1154417,21577;1159214,29569;1207175,39159;1185832,39531;1186192,39559;1208774,39159;1227959,41557;1264729,48749;1282315,51147;1311892,57540;1342268,63933;1371844,71125;1401421,79917;1415809,83912;1430198,88707;1430383,88877;1440701,90655;1465706,99945;1469199,105236;1470166,105490;1492548,114280;1511733,122272;1530917,131063;1545306,139055;1554898,143850;1565290,149444;1600461,169423;1645226,198193;1668408,214177;1669079,214656;1680926,221851;2132038,1070084;2131700,1076772;2140830,1078076;2149623,1084469;2153620,1106046;2168807,1131620;2175203,1132201;2175203,1126026;2181701,1107979;2181597,1104449;2187992,1082871;2196786,1082871;2210374,1074081;2211973,1109244;2207977,1126026;2203180,1142009;2200782,1168382;2199983,1181968;2198384,1195554;2194976,1197826;2195187,1198750;2198452,1196573;2199983,1183566;2200782,1169981;2203180,1143608;2207977,1127624;2211973,1110842;2218368,1115637;2217569,1127624;2215970,1139612;2215170,1161989;2213572,1188361;2209575,1216332;2204779,1245901;2199183,1274671;2188792,1335408;2179200,1341002;2167209,1376166;2164011,1409731;2162413,1414526;2148824,1451287;2144827,1454484;2128040,1493643;2145626,1454484;2149623,1451287;2124043,1524011;2110454,1531204;2107636,1536840;2108057,1537597;2111254,1531203;2124843,1524011;2115251,1551183;2097665,1583150;2088872,1599133;2079280,1615116;2072085,1627103;2061694,1650280;2050503,1672656;2032917,1696631;2015331,1719008;2016063,1717499;1996145,1744581;1952980,1791733;1944482,1804804;1952980,1792531;1996145,1745380;1963372,1794928;1946485,1812611;1932929,1822573;1932196,1823699;1923721,1830218;1923404,1832490;1885833,1870850;1845865,1907611;1844017,1908952;1830678,1925992;1798703,1949967;1768819,1972374;1768712,1972505;1798703,1950766;1830678,1926791;1804298,1953163;1782816,1967149;1767955,1973424;1767528,1973943;1751540,1984331;1745517,1987123;1730358,1999416;1715570,2009905;1693187,2024290;1685994,2025089;1677997,2028643;1676755,2029586;1686793,2025888;1693987,2025089;1665210,2046666;1646824,2056257;1628440,2065048;1615453,2066995;1613251,2068244;1552500,2094616;1549402,2095320;1530917,2107403;1541309,2110600;1502939,2127383;1506137,2116194;1493347,2120989;1481357,2124985;1456576,2132976;1453266,2129004;1441388,2131378;1426999,2134575;1397423,2141768;1396448,2142221;1424602,2135374;1438990,2132177;1450980,2129780;1455776,2133775;1480557,2125784;1492547,2121788;1505337,2116993;1502139,2128181;1468566,2144165;1466921,2143704;1443786,2152955;1424602,2158550;1395825,2165742;1383935,2164743;1359065,2169581;1358254,2171336;1291908,2184123;1276719,2180127;1263930,2180127;1241547,2187320;1221564,2188918;1201579,2189717;1199408,2188787;1181196,2192015;1159214,2188119;1160013,2187320;1164010,2181725;1145625,2179328;1154417,2174533;1180797,2173734;1206376,2172935;1243146,2173734;1268726,2171336;1316687,2160947;1348662,2153755;1372643,2152955;1374311,2152181;1351060,2152956;1319086,2160148;1271124,2170538;1245545,2172935;1208774,2172136;1183194,2172935;1156815,2173734;1157615,2170538;1163210,2162546;1409413,2121788;1576481,2058654;1620445,2035478;1645226,2022691;1670805,2009106;1718767,1980336;1757136,1950766;1829079,1894825;1849063,1878841;1868247,1862059;1897024,1835686;1909015,1815708;1926239,1799923;1926377,1798931;1909815,1814109;1897824,1834088;1869047,1860461;1849862,1877243;1829879,1893226;1757936,1949168;1719567,1978738;1671605,2007508;1646026,2021093;1621245,2033880;1577280,2057056;1410213,2120190;1164010,2160948;1145625,2160948;1143226,2154554;1124042,2153755;1106456,2160948;1055296,2161746;1017727,2160148;999341,2158550;980956,2155353;992031,2143543;989749,2144165;948486,2136526;946583,2136973;867447,2122588;836271,2116194;809093,2111399;776320,2096215;735552,2081031;693186,2064248;700380,2058654;729957,2064248;742746,2075436;786711,2088223;873842,2110600;895424,2114596;918606,2118591;944186,2124186;972374,2130280;974560,2129780;1000940,2133776;1001739,2132178;1040108,2133776;1046503,2134575;1105656,2134575;1148821,2136173;1199981,2132178;1206375,2132178;1208774,2138571;1259133,2132178;1292707,2124186;1311891,2120989;1323882,2119391;1350261,2112998;1371844,2108203;1393426,2102608;1433015,2095758;1438191,2093818;1396625,2101010;1375041,2106604;1353459,2111399;1327080,2117793;1315090,2119391;1295905,2122588;1243946,2127383;1208774,2130579;1202379,2130579;1151220,2134575;1108054,2132976;1048902,2132976;1042507,2132178;1017727,2121788;1004137,2130579;1004103,2130648;1015328,2123386;1040109,2133775;1001740,2132177;1002042,2131981;976959,2128181;947383,2121788;921803,2116194;898622,2112198;877039,2108203;789908,2085826;745944,2073039;733154,2061851;703577,2056256;659613,2033880;646823,2034679;601259,2011503;593265,1997118;594864,1996319;622842,2011503;650819,2026688;658813,2021893;626039,2000315;598861,1988328;561291,1966750;529316,1945971;478957,1924394;459772,1908411;463769,1906813;482953,1912406;442985,1870850;420603,1852469;399820,1834088;373441,1812511;335072,1770155;332439,1761929;324679,1754171;298301,1725401;295104,1711016;284711,1696631;283474,1694691;271122,1686242;247141,1651878;233552,1619911;231953,1619911;213569,1584748;195983,1549584;177597,1508827;160811,1467271;177597,1495241;194384,1530404;199979,1549584;202292,1552975;199445,1538179;192022,1524710;179939,1497546;165606,1473663;148020,1425713;132953,1376559;128006,1362230;106458,1276241;96929,1213817;96861,1215533;97661,1228319;101657,1257889;106453,1288257;98460,1261884;92864,1228319;86470,1228319;82472,1197951;76877,1178771;72081,1160391;58491,1146006;54495,1146006;50498,1126026;48899,1100453;52097,1064491;53695,1051704;56418,1042934;55094,1022934;56893,993364;60090,987371;60090,983774;53695,995762;48100,987770;37708,973385;35810,961997;35310,962996;32113,994963;29714,1026929;27317,1051704;27317,1102850;28116,1129223;29714,1155595;22521,1180369;20922,1180369;16126,1132419;16126,1082871;20122,1044511;27313,1051700;20922,1043712;19323,1014942;20922,970988;21721,959000;24119,939021;33712,903059;38491,879169;36909,873489;31313,905456;21721,941419;19323,961398;18523,973385;16925,1017339;18523,1046109;14527,1084469;14527,1134018;19323,1181968;20922,1181968;31313,1227521;36909,1265081;48899,1303441;67784,1385930;69432,1401739;72881,1401739;90467,1444094;96862,1465672;84871,1447291;72081,1418521;71282,1426513;64327,1404960;59291,1405734;53695,1387354;34511,1343399;22521,1304241;21721,1271474;16126,1233114;12128,1194754;3336,1166784;8931,1018139;14527,979779;9731,959000;19323,901460;21721,887874;28116,841522;44903,807957;40906,853510;44901,845702;47300,827038;48100,806359;55294,779986;66485,740028;80075,699271;81093,698125;87269,665706;96062,642529;106454,623349;127237,583391;144024,547429;168005,501077;185590,481098;199979,453127;211970,435546;224760,429152;227957,424357;240747,398784;265527,370014;266201,382039;264394,387093;290307,360424;303096,343642;319883,327658;321330,329265;320683,328457;341467,307679;362250,288499;384632,264524;415807,241348;449380,216574;469453,202573;482953,190201;506934,175816;532514,162230;535900,160490;544604,151942;558893,141452;574581,133460;585679,130906;587669,129464;805096,41556;813163,39802;835471,31966;850860,28869;858883,28801;861851,27970;1044105,3995;1095864,3796;1151220,4794;1152251,5567;1179198,2397;1203978,6392;1228758,11187;1241543,14093;1227959,10389;1203178,5594;1178398,1598;1178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67;height:16745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460,1665414;914530,1669684;915005,1669887;988393,1622065;962755,1628170;924297,1633054;922466,1628170;949325,1625728;988393,1622065;1055082,1615675;1053516,1616117;1054319,1615961;576657,1606498;603821,1613519;615419,1614129;647772,1630002;662422,1633054;663339,1633360;666696,1630002;679514,1633665;692334,1636717;717592,1642592;717972,1642212;747272,1647096;761312,1649538;775352,1650759;804042,1651980;843110,1651369;844805,1651369;848604,1649232;857150,1646485;865848,1646332;871800,1647095;873402,1651369;887061,1651369;882788,1657474;880346,1660527;872410,1664189;857760,1664189;838837,1662968;797938,1661748;767416,1659306;740557,1655643;713698,1651369;672800,1645264;641058,1634886;641425,1634619;622745,1628781;606263,1621455;587340,1615350;567806,1608635;576657,1606498;935988,1593409;926661,1594833;862160,1598090;883398,1600698;888892,1599477;926739,1595204;932967,1593993;993939,1584564;962261,1589399;973132,1589709;988774,1586810;1109576,1583152;1010221,1609613;1060500,1598409;472579,1570785;542778,1600698;567806,1608635;586729,1615350;605653,1621455;622134,1628781;618471,1631833;608704,1630002;573910,1617182;556818,1610466;539726,1603140;517140,1595204;497606,1586657;482346,1578721;472579,1570785;501269,1555523;534843,1572616;530570,1575058;491502,1556133;501269,1555523;377352,1514009;418861,1537208;427407,1546976;407873,1536597;393223,1527440;377352,1514009;450140,1498344;450146,1498518;452207,1501014;452434,1499968;1341607,1458270;1339390,1458455;1302764,1484706;1266748,1504242;1241110,1519504;1227071,1525608;1212420,1531713;1194718,1540871;1181288,1548807;1161754,1556744;1141610,1564069;1136116,1569564;1127570,1572616;1106205,1576279;1078736,1584826;1053708,1592762;1026239,1600699;992055,1609246;943831,1617182;942610,1619013;919424,1624811;920025,1625118;945773,1618680;946273,1617182;994497,1609246;1028681,1600699;1056150,1592762;1081178,1584826;1108647,1576279;1130013,1572616;1115549,1581295;1115972,1581163;1131233,1572005;1139779,1568953;1140349,1568796;1144052,1564680;1164197,1557354;1183730,1549418;1197160,1541481;1214862,1532324;1229512,1526219;1239559,1521851;1244773,1518283;1270412,1503021;1306427,1483485;294839,1449828;297157,1451816;297948,1452219;1345704,1433891;1345494,1434035;1345494,1434210;1346464,1434348;1346715,1434035;1358892,1424778;1355287,1427268;1354650,1427930;1357121,1426349;244997,1394028;268052,1421176;249771,1399237;1402112,1394010;1402057,1394030;1401654,1396796;1391887,1407785;1380288,1420605;1380988,1420444;1391887,1408395;1401654,1397406;1402112,1394010;304661,1380263;305870,1381735;305931,1381533;214367,1366271;230238,1376649;231018,1377567;238250,1379168;254655,1394353;277241,1412668;287008,1426099;292502,1432814;315698,1452350;308983,1457844;287381,1433839;286398,1434035;306841,1456752;308983,1457844;315699,1452350;373689,1498136;362091,1501799;366364,1504852;349272,1505462;338284,1498136;327907,1490200;302269,1468833;278462,1447466;256486,1426099;246109,1415721;236343,1404732;240005,1399848;252214,1410837;265643,1421215;282125,1438919;283525,1440121;265643,1421215;252824,1410837;240615,1399848;227186,1383364;214367,1366271;1559145,1269204;1558835,1269336;1552168,1285339;1552736,1192722;1536559,1216091;1528623,1230743;1520688,1244173;1501764,1269204;1485283,1294233;1470633,1314380;1469411,1315126;1468411,1316608;1470022,1315601;1484672,1295455;1501154,1270425;1520077,1245395;1528013,1231964;1535948,1217312;1552430,1193503;1615915,1184346;1607979,1208155;1593940,1233795;1579899,1260047;1567081,1276529;1575627,1259436;1582952,1242342;1588445,1233185;1595771,1220975;1602486,1208766;1615915,1184346;1576403,1132015;1561586,1158095;1561314,1158722;1576237,1132454;1584530,1072948;1566721,1121609;1529260,1198190;1523775,1206862;1523740,1206934;1510920,1228911;1498102,1252721;1483451,1271035;1471243,1291792;1399212,1372987;1375405,1393133;1373121,1394870;1372136,1395867;1362180,1403983;1354040,1413279;1324129,1435867;1319442,1438828;1306712,1449207;1304874,1450401;1302153,1452961;1278347,1468833;1254540,1483485;1251815,1484866;1235695,1495337;1230699,1497858;1225850,1501189;1209368,1510347;1193968,1516387;1159646,1533700;1079123,1563736;1023011,1578165;1068359,1569564;1076905,1567732;1104374,1557964;1121466,1552470;1148936,1538428;1180067,1527440;1200013,1519617;1208758,1514620;1216692,1512178;1227681,1506073;1230568,1504066;1238058,1496916;1254540,1487148;1273290,1477956;1280178,1473717;1303985,1457844;1314362,1448076;1325960,1440750;1355871,1418163;1377236,1398016;1401043,1377870;1473074,1296675;1482987,1279822;1483451,1278361;1499323,1253941;1504206,1246615;1510699,1237608;1512752,1233795;1525571,1211818;1550599,1159926;1575016,1104372;1582189,1081784;1651319,1018904;1649488,1020125;1649488,1020125;1657085,982722;1656866,983802;1658645,985937;1664139,992042;1667801,989600;1667894,989132;1665360,990821;1659255,985326;1651644,913373;1651218,913397;1650446,913440;1650709,916342;1650099,931604;1647657,940761;1633007,963960;1629345,984106;1625682,990821;1619578,1020125;1612863,1043323;1605537,1065912;1601265,1083615;1596381,1101930;1600276,1095872;1603706,1083005;1606758,1064690;1614083,1042102;1620798,1018904;1626903,989600;1630565,982885;1634228,962739;1648878,939540;1639111,986547;1631786,1025619;1615304,1075679;1612044,1080751;1610650,1088347;1606148,1101320;1589056,1138559;1581120,1158095;1576237,1168473;1570132,1179462;1553651,1208766;1535948,1237458;1513363,1275919;1488335,1313770;1471854,1335136;1454151,1355893;1448046,1364440;1441332,1372987;1430954,1381533;1413982,1400327;1414472,1402290;1396770,1420605;1377847,1434035;1362586,1446245;1348129,1456811;1350378,1456624;1366249,1445024;1381510,1432814;1400433,1419384;1418136,1401069;1417525,1398627;1434617,1379702;1444995,1371155;1451709,1362609;1457813,1354062;1475516,1333305;1491997,1311938;1517025,1274087;1539611,1235627;1557314,1206934;1573795,1177630;1579899,1166642;1584783,1156264;1592719,1136728;1609811,1099488;1616525,1074458;1633007,1024398;1640332,985327;1650099,938319;1652301,930062;1650709,929772;1651319,914511;1664749,900469;1657641,930090;1657642,930090;1664749,900470;1670243,894364;1666580,902301;1665742,918936;1665360,934656;1659255,953441;1659255,955587;1666580,934656;1667801,902300;1670647,896134;1643994,868113;1639995,877569;1638501,891312;1636575,884892;1635871,885798;1637891,892533;1636670,902301;1639111,910237;1641004,910132;1639722,905963;1640942,896195;1643994,868113;1695271,851630;1696492,852240;1695881,877881;1696492,895585;1694660,927941;1692829,946255;1687335,973117;1685504,995705;1676347,1037218;1667801,1073237;1652541,1079952;1653762,1076289;1656203,1050649;1665360,1023788;1672685,1019514;1672685,1019514;1680621,973117;1684893,951139;1688556,928551;1691608,907184;1692829,887038;1693439,869945;1694660,860787;1695271,851630;85974,568568;86277,568719;86306,568634;122803,481064;109373,506094;98385,515252;98359,515836;97297,539207;97327,539151;98385,515862;109373,506704;122803,481674;123260,481980;123489,481522;130127,427952;121581,434056;108762,460918;111695,463264;111790,462852;109373,460918;122192,434056;129759,428651;177131,393154;176360,393771;173087,406356;171026,412690;114867,515252;106931,540281;99606,565922;83734,619645;73357,656274;68474,683746;66032,697787;64201,711829;58707,749679;56875,772877;59928,797297;61358,783991;61149,779592;63590,753952;69084,716102;73441,710872;79769,668525;79462,661158;85492,643867;89081,629351;88008,631854;84345,630633;75188,656885;75799,671536;71526,699619;70916,704503;64811,711829;66642,697787;69084,683746;73967,656274;84345,619645;100216,565922;107541,540281;115477,515252;171636,412690;177131,393154;188119,332105;188118,332105;191170,334547;191170,334547;298114,245189;297996,245282;297640,245685;292655,250910;291394,252744;290571,253674;287008,258847;249772,302802;239394,315012;229017,327832;183130,378554;229628,327221;240005,314401;250382,302191;287618,258236;291394,252744;297640,245685;313609,203091;308341,204927;304422,206382;303490,207565;296775,213670;279683,224659;268085,237479;257097,250299;249772,257015;249523,256704;242599,265028;230848,279603;211925,300360;214977,304022;215036,303971;212535,300970;231459,280214;250382,257015;257707,250300;268695,237479;280293,224659;297385,213671;304100,207566;311425,204819;313737,204101;1197770,92794;1228902,106835;1242331,117824;1212420,103172;1197770,92794;1096439,48228;1120856,53722;1155040,70816;1096439,48228;728960,44184;716141,45786;688671,49449;661812,55554;650214,59217;636785,62880;607398,68653;601990,70817;564754,83636;528128,98288;502490,109888;485398,116603;443278,136138;423134,148959;403600,161779;372468,184977;343168,208176;315125,232642;317529,235648;323481,231566;328547,227789;346830,211839;376131,188640;407262,165442;426796,152621;446941,139801;489060,120266;505542,111719;531180,100119;567806,85468;605042,72648;620684,69575;628239,66993;731084,44804;947265,31058;960312,32356;978015,38460;964586,36629;936506,31135;947265,31058;1018303,26251;1043331,28082;1073852,40292;1036006,33577;1018303,26251;814115,26098;743610,29914;694775,36629;671579,42733;651435,50059;623355,53722;517140,94625;478683,111719;467085,115992;456708,121487;437174,131865;406652,147737;383456,166052;316309,218554;302276,230757;288548,243293;288839,243584;183235,367513;161869,396816;152103,414521;142336,431004;124023,465191;104103,496584;103879,497547;97164,515862;92280,524409;91060,525630;85642,543639;84345,554323;83124,569585;74578,594615;66642,619645;58096,656274;53213,689851;50161,723428;54434,700229;54830,698315;55655,689240;60538,655664;62067,656174;62200,655607;60539,655053;69085,618424;77020,593393;85527,568478;84956,568364;86177,553102;92891,524409;97775,515862;97939,515416;104490,497547;124634,465802;142946,431614;152713,415132;162480,397427;183846,368124;289450,244195;317529,218555;384677,166053;407873,147738;438395,131865;457928,121487;468306,115993;479904,111719;518361,94625;624576,53723;652656,50060;672800,42734;695996,36629;744831,29914;815336,26327;872005,28229;899880,0;928570,1831;957871,4884;977404,9768;990224,15873;1006095,12820;1029901,18315;1044552,22588;1043942,23199;1043331,27472;1018303,25640;1009757,23199;1001211,21367;984729,17704;968248,14041;951156,11599;932233,11599;916972,11599;893166,11599;892047,11242;881567,16483;885230,22588;921855,29914;905557,30198;905832,30219;923076,29914;937727,31745;965806,37239;979236,39071;1001822,43955;1025019,48839;1047604,54333;1070190,61049;1081178,64101;1092166,67764;1092307,67893;1100187,69252;1119282,76348;1121949,80390;1122687,80584;1139779,87299;1154430,93404;1169080,100120;1180068,106225;1187393,109888;1195328,114161;1222187,129423;1256371,151401;1274074,163611;1274587,163977;1283633,169473;1628124,817443;1627866,822552;1634838,823548;1641552,828431;1644605,844914;1656203,864450;1661087,864894;1661087,860177;1666049,846391;1665970,843694;1670853,827211;1677568,827211;1687945,820495;1689166,847357;1686114,860177;1682452,872387;1680620,892533;1680010,902911;1678789,913290;1676186,915025;1676347,915731;1678841,914068;1680010,904132;1680620,893754;1682452,873608;1686114,861398;1689166,848578;1694049,852241;1693439,861398;1692219,870555;1691608,887649;1690387,907795;1687335,929162;1683672,951750;1679399,973728;1671464,1020125;1664139,1024398;1654982,1051260;1652540,1076900;1651319,1080563;1640942,1108646;1637890,1111088;1625071,1141001;1638501,1111088;1641552,1108646;1622019,1164200;1611642,1169694;1609490,1174000;1609811,1174578;1612252,1169694;1622629,1164200;1615304,1184956;1601875,1209376;1595160,1221586;1587835,1233795;1582341,1242952;1574406,1260657;1565860,1277750;1552430,1296065;1539001,1313159;1539560,1312006;1524350,1332694;1491387,1368713;1484897,1378699;1491387,1369324;1524350,1333304;1499323,1371155;1486427,1384662;1476075,1392273;1475515,1393133;1469043,1398112;1468801,1399848;1440110,1429151;1409589,1457234;1408178,1458258;1397991,1471275;1373574,1489589;1350753,1506707;1350671,1506806;1373574,1490200;1397991,1471886;1377847,1492031;1361442,1502715;1350093,1507509;1349767,1507905;1337558,1515841;1332958,1517973;1321383,1527364;1310089,1535376;1292997,1546365;1287504,1546976;1281397,1549690;1280448,1550411;1288114,1547586;1293608,1546976;1271632,1563459;1257592,1570785;1243553,1577500;1233636,1578988;1231954,1579942;1185561,1600088;1183196,1600626;1169080,1609856;1177015,1612298;1147715,1625118;1150156,1616571;1140390,1620234;1131233,1623286;1112310,1629391;1109781,1626357;1100711,1628170;1089723,1630612;1067138,1636107;1066393,1636453;1087893,1631222;1098880,1628781;1108036,1626949;1111699,1630002;1130623,1623897;1139779,1620845;1149546,1617182;1147104,1625728;1121466,1637938;1120209,1637586;1102543,1644653;1087893,1648927;1065917,1654421;1056837,1653658;1037846,1657354;1037226,1658695;986561,1668463;974963,1665410;965196,1665410;948104,1670904;932843,1672125;917582,1672736;915924,1672025;902017,1674491;885230,1671515;885840,1670904;888892,1666631;874853,1664800;881567,1661137;901712,1660526;921245,1659916;949325,1660526;968858,1658695;1005484,1650758;1029901,1645264;1048214,1644653;1049488,1644062;1031733,1644654;1007316,1650148;970690,1658085;951156,1659916;923076,1659306;903543,1659916;883398,1660527;884009,1658085;888282,1651980;1076294,1620845;1203874,1572616;1237448,1554912;1256371,1545144;1275905,1534766;1312531,1512789;1341832,1490200;1396770,1447466;1412031,1435256;1426681,1422436;1448657,1402290;1457813,1387028;1470966,1374970;1471072,1374213;1458424,1385807;1449267,1401069;1427292,1421215;1412641,1434035;1397381,1446245;1342442,1488979;1313142,1511568;1276516,1533545;1256982,1543923;1238058,1553691;1204485,1571395;1076905,1619624;888892,1650759;874853,1650759;873021,1645875;858371,1645264;844941,1650759;805874,1651369;777184,1650148;763144,1648927;749104,1646485;757562,1637463;755818,1637938;724308,1632102;722855,1632444;662423,1621455;638616,1616571;617861,1612908;592834,1601309;561702,1589710;529349,1576889;534843,1572616;557429,1576889;567196,1585436;600769,1595204;667306,1612298;683788,1615350;701490,1618403;721024,1622676;742550,1627331;744220,1626949;764364,1630002;764975,1628781;794275,1630002;799159,1630612;844331,1630612;877294,1631833;916361,1628781;921245,1628781;923076,1633665;961533,1628781;987171,1622676;1001822,1620234;1010978,1619013;1031122,1614129;1047604,1610467;1064085,1606193;1094317,1600960;1098270,1599478;1066528,1604972;1050046,1609246;1033565,1612908;1013420,1617792;1004264,1619013;989614,1621455;949935,1625118;923076,1627560;918193,1627560;879125,1630612;846162,1629391;800990,1629391;796107,1628781;777184,1620845;766806,1627560;766780,1627613;775352,1622065;794276,1630002;764975,1628781;765206,1628631;746052,1625728;723466,1620845;703932,1616571;686229,1613519;669748,1610467;603211,1593373;569638,1583605;559871,1575058;537284,1570785;503711,1553691;493944,1554302;459149,1536597;453045,1525608;454266,1524998;475631,1536597;496996,1548197;503100,1544534;478073,1528050;457318,1518893;428628,1502410;404211,1486537;365754,1470054;351103,1457845;354155,1456624;368806,1460897;338284,1429151;321192,1415110;305321,1401069;285177,1384586;255876,1352230;253866,1345946;247940,1340020;227797,1318043;225355,1307054;217419,1296065;216474,1294583;207041,1288128;188728,1261878;178351,1237458;177131,1237458;163091,1210597;149661,1183735;135621,1152601;122803,1120855;135621,1142222;148441,1169084;152713,1183735;154480,1186325;152306,1175022;146637,1164734;137410,1143983;126464,1125739;113035,1089109;101529,1051560;97752,1040615;81296,974927;74019,927241;73967,928551;74578,938319;77630,960908;81293,984106;75188,963960;70916,938319;66032,938319;62980,915121;58707,900469;55044,886428;44667,875439;41615,875439;38563,860177;37342,840641;39783,813170;41004,803402;43083,796702;42073,781424;43446,758836;45888,754258;45888,751510;41004,760668;36732,754563;28796,743574;27346,734875;26965,735637;24523,760057;22691,784476;20860,803402;20860,842472;21470,862619;22691,882765;17198,901690;15977,901690;12314,865061;12314,827211;15366,797907;20858,803399;15977,797297;14756,775319;15977,741742;16587,732585;18419,717323;25744,689851;29394,671601;28186,667263;23912,691682;16587,719155;14756,734416;14145,743574;12924,777151;14145,799128;11093,828431;11093,866282;14756,902911;15977,902911;23912,937709;28186,966402;37342,995705;51763,1058719;53022,1070795;55655,1070795;69085,1103151;73968,1119634;64811,1105593;55044,1083615;54434,1089720;49123,1073256;45278,1073848;41004,1059807;26354,1026229;17198,996316;16587,971286;12314,941982;9262,912679;2547,891312;6820,777761;11093,748458;7431,732585;14756,688630;16587,678252;21470,642843;34290,617203;31237,652001;34289,646036;36121,631778;36732,615982;42225,595835;50771,565311;61149,534176;61926,533302;66643,508536;73357,490831;81293,476180;97164,445655;109983,418184;128296,382775;141726,367513;152713,346146;161870,332715;171637,327832;174079,324169;183846,304633;202769,282655;203284,291841;201903,295702;221692,275330;231459,262510;244278,250300;245383,251527;244889,250910;260760,235037;276631,220386;293723,202071;317529,184367;343168,165442;358497,154747;368806,145295;387119,134307;406652,123929;409238,122599;415885,116069;426797,108056;438777,101951;447252,100000;448772,98898;614809,31745;620969,30405;638005,24419;649756,22053;655883,22001;658150,21367;797328,3052;836853,2900;879125,3662;879912,4253;900491,1831;919414,4883;938337,8546;948100,10766;937727,7936;918803,4273;899880,1221;8998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1718;top:13906;width:6547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30003;top:19716;width:3036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70199;top:107537;width:6870;height:678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66770;top:104584;width:3422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5677f"/>
                <v:stroke joinstyle="miter"/>
                <v:path arrowok="t" o:connecttype="custom" o:connectlocs="186080,336619;184480,337482;184576,337524;199380,327858;194208,329092;186451,330079;186081,329092;191499,328598;199380,327858;212833,326566;212517,326655;212679,326624;116324,324711;121804,326130;124143,326254;130670,329462;133625,330079;133810,330141;134487,329462;137073,330202;139659,330819;144754,332007;144830,331930;150741,332917;153573,333411;156405,333657;162193,333904;170073,333781;170415,333781;171182,333349;172906,332794;174660,332763;175861,332917;176184,333781;178939,333781;178077,335015;177585,335632;175984,336372;173029,336372;169211,336125;160961,335878;154804,335385;149386,334644;143968,333781;135718,332547;129315,330449;129389,330395;125621,329215;122296,327734;118479,326500;114539,325143;116324,324711;188809,322066;186928,322353;173916,323012;178200,323539;179309,323292;186943,322428;188200,322184;200499,320278;194109,321255;196302,321318;199457,320732;223825,319992;203783,325341;213926,323076;95329,317493;109490,323539;114539,325143;118356,326500;122173,327734;125498,329215;124759,329832;122789,329462;115770,326871;112322,325513;108874,324032;104318,322428;100378,320701;97300,319097;95329,317493;101117,314408;107889,317863;107027,318356;99147,314531;101117,314408;76120,306017;84493,310706;86217,312680;82277,310583;79322,308732;76120,306017;90803,302851;90804,302886;91220,303390;91266,303179;270631,294751;270184,294788;262796,300094;255530,304043;250359,307128;247527,308362;244571,309595;241000,311446;238291,313050;234351,314655;230287,316135;229179,317246;227455,317863;223145,318603;217604,320331;212556,321935;207014,323539;200119,325267;190391,326871;190145,327241;185468,328413;185589,328475;190783,327173;190884,326871;200611,325267;207507,323539;213048,321935;218097,320331;223638,318603;227948,317863;225030,319617;225116,319590;228194,317739;229918,317123;230033,317091;230780,316259;234844,314778;238784,313174;241493,311570;245064,309719;248019,308485;250046,307602;251098,306881;256269,303796;263534,299847;59475,293044;59943,293446;60103,293528;271457,289823;271415,289852;271415,289888;271611,289916;271661,289852;274118,287981;273391,288485;273262,288618;273761,288299;49421,281766;54072,287253;50384,282819;282836,281762;282825,281766;282744,282325;280774,284547;278434,287138;278575,287105;280774,284670;282744,282449;282836,281762;61457,278984;61701,279281;61713,279241;43242,276156;46444,278253;46601,278439;48060,278762;51369,281832;55926,285534;57896,288248;59004,289606;63683,293554;62329,294665;57971,289813;57773,289852;61896,294444;62329,294665;63683,293554;75381,302809;73042,303549;73904,304166;70456,304289;68239,302809;66146,301205;60974,296886;56172,292567;51739,288248;49646,286151;47675,283929;48414,282942;50877,285163;53586,287261;56911,290840;57193,291082;53586,287261;51000,285163;48537,282942;45828,279611;43242,276156;314513,256536;314451,256563;313106,259797;313220,241077;309957,245801;308356,248762;306756,251477;302938,256536;299614,261595;296658,265667;296412,265818;296210,266117;296535,265914;299490,261842;302815,256783;306632,251724;308233,249009;309834,246048;313159,241235;325965,239384;324364,244197;321532,249379;318700,254685;316114,258017;317838,254562;319316,251107;320424,249256;321901,246788;323256,244320;325965,239384;317995,228807;315006,234078;314951,234205;317961,228896;319634,216868;316041,226704;308485,242182;307378,243935;307371,243950;304785,248392;302199,253204;299244,256906;296781,261102;282251,277513;277449,281585;276988,281936;276789,282138;274781,283778;273139,285657;267105,290223;266160,290821;263592,292919;263221,293160;262672,293678;257870,296886;253068,299847;252518,300127;249266,302243;248258,302752;247280,303426;243956,305277;240849,306498;233926,309997;217682,316068;206363,318984;215511,317246;217235,316876;222776,314901;226224,313791;231765,310953;238045,308732;242068,307150;243832,306140;245433,305647;247650,304413;248232,304007;249743,302562;253068,300588;256850,298730;258239,297873;263042,294665;265135,292690;267475,291210;273508,286644;277818,282572;282621,278500;297151,262089;299150,258682;299244,258387;302446,253451;303431,251970;304741,250150;305155,249379;307741,244937;312789,234448;317715,223220;319162,218654;333107,205944;332737,206191;332737,206191;334270,198631;334226,198850;334584,199281;335693,200515;336431,200022;336450,199927;335939,200268;334708,199158;333172,184614;333086,184619;332931,184628;332984,185214;332861,188299;332368,190150;329413,194839;328674,198911;327935,200268;326704,206191;325349,210880;323872,215446;323010,219024;322025,222726;322810,221502;323502,218901;324118,215199;325595,210633;326950,205944;328181,200022;328920,198664;329659,194592;332614,189903;330644,199405;329166,207302;325842,217420;325184,218445;324903,219981;323995,222603;320547,230130;318946,234078;317961,236176;316730,238397;313405,244320;309834,250120;305278,257893;300229,265544;296905,269863;293334,274058;292102,275785;290748,277513;288654,279241;285231,283039;285330,283436;281759,287138;277941,289852;274863,292320;271947,294456;272400,294418;275602,292074;278680,289606;282497,286891;286069,283189;285945,282696;289393,278870;291487,277143;292841,275415;294072,273688;297643,269492;300968,265174;306017,257523;310573,249749;314144,243950;317468,238027;318700,235806;319685,233708;321286,229760;324734,222233;326088,217173;329413,207055;330890,199158;332861,189656;333305,187988;332984,187929;333107,184844;335816,182006;334382,187993;334382,187993;335816,182006;336924,180772;336185,182376;336016,185739;335939,188916;334708,192713;334708,193147;336185,188916;336431,182376;337006,181130;331629,175466;330822,177377;330521,180155;330132,178858;329990,179041;330398,180402;330152,182376;330644,183980;331026,183959;330767,183117;331013,181142;331629,175466;341973,172135;342219,172258;342096,177440;342219,181019;341850,187559;341480,191261;340372,196690;340003,201256;338155,209646;336431,216926;333353,218284;333599,217544;334092,212361;335939,206932;337417,206068;337417,206068;339017,196690;339879,192248;340618,187682;341234,183363;341480,179291;341603,175836;341850,173985;341973,172135;17343,114921;17404,114952;17410,114934;24772,97234;22063,102294;19846,104145;19841,104263;19627,108986;19633,108975;19846,104268;22063,102417;24772,97358;24864,97419;24910,97327;26249,86499;24526,87733;21940,93162;22531,93637;22551,93553;22063,93162;24649,87733;26175,86640;35731,79466;35576,79590;34915,82134;34500,83414;23171,104145;21570,109204;20093,114386;16891,125245;14798,132648;13813,138201;13320,141039;12951,143877;11842,151528;11473,156217;12089,161153;12377,158463;12335,157574;12828,152392;13936,144741;14815,143684;16091,135125;16029,133636;17246,130141;17969,127207;17753,127713;17014,127466;15167,132772;15290,135733;14428,141410;14305,142397;13074,143877;13443,141039;13936,138201;14921,132648;17014,125245;20216,114386;21693,109204;23294,104145;34623,83414;35731,79466;37948,67126;37948,67126;38563,67620;38563,67620;60136,49558;60112,49577;60040,49659;59035,50715;58780,51085;58614,51274;57896,52319;50384,61203;48291,63671;46198,66263;36941,76515;46321,66139;48414,63548;50507,61080;58019,52196;58780,51085;60040,49659;63262,41050;62199,41421;61409,41715;61220,41954;59866,43188;56418,45409;54079,48000;51862,50591;50384,51949;50334,51886;48938,53568;46567,56514;42750,60710;43366,61450;43377,61440;42873,60833;46690,56638;50507,51949;51985,50592;54202,48000;56541,45409;59989,43188;61344,41954;62821,41399;63288,41254;241616,18756;247896,21594;250605,23815;244571,20854;241616,18756;221175,9748;226101,10859;232996,14314;221175,9748;147047,8931;144461,9254;138920,9995;133502,11229;131162,11969;128453,12710;122525,13876;121434,14314;113923,16905;106535,19866;101363,22211;97915,23568;89419,27517;85355,30108;81415,32699;75135,37388;69224,42077;63567,47022;64053,47630;65253,46805;66275,46042;69963,42818;75874,38129;82154,33440;86094,30848;90158,28257;98654,24309;101979,22581;107150,20236;114539,17275;122050,14684;125205,14063;126729,13541;147475,9056;191084,6278;193716,6540;197287,7774;194578,7404;188913,6293;191084,6278;205414,5306;210462,5676;216619,8144;208985,6787;205414,5306;164224,5275;150002,6046;140151,7404;135472,8637;131408,10118;125744,10859;104318,19126;96561,22581;94221,23445;92128,24555;88187,26653;82031,29861;77351,33563;63806,44175;60976,46642;58206,49175;58265,49234;36962,74283;32653,80206;30682,83784;28712,87116;25018,94026;21000,100371;20955,100566;19600,104268;18615,105995;18369,106242;17276,109882;17014,112042;16768,115127;15044,120186;13443,125245;11719,132648;10734,139435;10119,146222;10980,141533;11060,141146;11227,139312;12212,132525;12520,132628;12547,132514;12212,132402;13936,124998;15537,119939;17253,114903;17137,114880;17384,111795;18738,105995;19723,104268;19756,104178;21078,100566;25141,94150;28835,87239;30806,83908;32776,80329;37086,74407;58388,49358;64053,44175;77598,33563;82277,29861;88434,26653;92374,24555;94467,23445;96807,22581;104565,19126;125990,10859;131655,10118;135718,8638;140397,7404;150248,6046;164471,5321;175902,5706;181525,0;187313,370;193223,987;197164,1974;199749,3208;202951,2591;207753,3702;210709,4566;210586,4689;210462,5553;205414,5183;203690,4689;201966,4319;198641,3578;195317,2838;191869,2344;188052,2344;184973,2344;180171,2344;179945,2272;177831,3332;178570,4566;185958,6046;182670,6104;182726,6108;186204,6046;189160,6416;194824,7527;197533,7897;202089,8884;206768,9872;211324,10982;215880,12339;218097,12956;220313,13697;220342,13723;221931,13997;225783,15432;226321,16249;226470,16288;229918,17645;232873,18879;235829,20237;238045,21471;239523,22211;241123,23075;246542,26160;253437,30602;257008,33070;257112,33144;258937,34255;328428,165224;328376,166257;329782,166458;331137,167446;331752,170777;334092,174726;335077,174816;335077,173862;336078,171076;336062,170530;337047,167199;338402,167199;340495,165842;340741,171271;340126,173862;339387,176330;339017,180402;338894,182500;338648,184597;338123,184948;338155,185091;338658,184755;338894,182746;339017,180649;339387,176577;340126,174109;340741,171518;341726,172258;341603,174109;341357,175960;341234,179415;340987,183487;340372,187806;339633,192371;338771,196813;337170,206191;335693,207055;333846,212484;333353,217667;333107,218407;331013,224083;330398,224577;327812,230623;330521,224577;331137,224083;327196,235312;325103,236423;324669,237293;324734,237410;325226,236423;327319,235312;325842,239508;323133,244443;321778,246911;320301,249379;319192,251230;317592,254809;315868,258264;313159,261965;310450,265420;310563,265187;307494,269369;300845,276649;299536,278668;300845,276773;307494,269492;302446,277143;299844,279873;297756,281411;297643,281585;296338,282592;296289,282942;290501,288865;284344,294541;284060,294748;282005,297379;277079,301081;272476,304541;272459,304561;277079,301205;282005,297503;277941,301575;274632,303734;272343,304703;272277,304783;269814,306387;268886,306818;266551,308716;264273,310336;260825,312557;259717,312680;258485,313229;258294,313375;259840,312804;260949,312680;256516,316012;253683,317493;250851,318850;248851,319151;248512,319344;239153,323416;238676,323524;235829,325390;237429,325883;231519,328475;232011,326747;230041,327488;228194,328105;224377,329338;223867,328725;222037,329092;219821,329585;215265,330696;215114,330766;219451,329709;221668,329215;223515,328845;224254,329462;228071,328228;229918,327611;231888,326871;231396,328598;226224,331066;225970,330995;222407,332423;219451,333287;215018,334398;213187,334243;209356,334990;209231,335261;199011,337236;196671,336619;194701,336619;191253,337729;188175,337976;185096,338099;184762,337956;181956,338454;178570,337853;178693,337729;179309,336865;176477,336495;177831,335755;181895,335632;185835,335508;191499,335632;195440,335261;202828,333657;207753,332547;211447,332423;211704,332304;208123,332423;203197,333534;195809,335138;191869,335508;186204,335385;182264,335508;178200,335632;178324,335138;179186,333904;217112,327611;242847,317863;249620,314284;253437,312310;257378,310212;264766,305770;270676,301205;281759,292567;284837,290099;287792,287508;292225,283436;294072,280351;296726,277914;296747,277761;294196,280104;292348,283189;287916,287261;284960,289852;281882,292320;270800,300958;264889,305524;257501,309966;253560,312063;249743,314038;242971,317616;217235,327364;179309,333657;176477,333657;176107,332670;173152,332547;170443,333657;162562,333781;156775,333534;153943,333287;151110,332794;152817,330970;152465,331066;146109,329886;145815,329956;133625,327734;128823,326747;124636,326007;119587,323662;113307,321318;106781,318727;107889,317863;112445,318727;114416,320454;121188,322428;134610,325883;137935,326500;141506,327117;145446,327981;149788,328922;150125,328845;154189,329462;154312,329215;160222,329462;161208,329585;170320,329585;176969,329832;184850,329215;185835,329215;186204,330202;193962,329215;199134,327981;202089,327488;203936,327241;208000,326254;211324,325513;214649,324650;220747,323592;221545,323292;215142,324403;211817,325267;208492,326007;204429,326994;202582,327241;199626,327734;191622,328475;186204,328968;185219,328968;177339,329585;170689,329338;161577,329338;160592,329215;156775,327611;154681,328968;154676,328979;156405,327858;160223,329462;154312,329215;154359,329185;150495,328598;145939,327611;141998,326747;138427,326130;135103,325513;121681,322058;114908,320084;112938,318356;108382,317493;101609,314038;99639,314161;92620,310583;91389,308362;91635,308238;95945,310583;100255,312927;101486,312187;96438,308855;92251,307004;86463,303673;81538,300464;73780,297133;70825,294665;71441,294418;74396,295282;68239,288865;64791,286027;61590,283189;57526,279858;51616,273318;51210,272048;50015,270850;45951,266408;45459,264186;43858,261965;43667,261666;41765,260361;38071,255055;35977,250120;35731,250120;32899,244690;30190,239261;27358,232968;24772,226551;27358,230870;29944,236299;30806,239261;31162,239784;30723,237500;29580,235420;27719,231226;25511,227538;22802,220135;20481,212545;19719,210333;16399,197056;14931,187417;14921,187682;15044,189656;15660,194222;16398,198911;15167,194839;14305,189656;13320,189656;12704,184968;11842,182006;11104,179168;9010,176947;8395,176947;7779,173862;7533,169913;8025,164361;8271,162386;8691,161032;8487,157944;8764,153379;9257,152453;9257,151898;8271,153749;7410,152515;5809,150294;5516,148536;5439,148690;4947,153625;4577,158561;4208,162386;4208,170284;4331,174356;4577,178428;3469,182253;3223,182253;2484,174849;2484,167199;3100,161276;4207,162386;3223,161153;2977,156710;3223,149924;3346,148073;3715,144988;5193,139435;5929,135746;5686,134870;4824,139805;3346,145358;2977,148443;2853,150294;2607,157080;2853,161523;2238,167446;2238,175096;2977,182500;3223,182500;4824,189533;5686,195333;7533,201256;10442,213992;10696,216433;11227,216433;13936,222973;14921,226305;13074,223466;11104,219024;10981,220258;9909,216930;9133,217050;8271,214212;5316,207425;3469,201379;3346,196320;2484,190397;1868,184474;514,180155;1376,157204;2238,151281;1499,148073;2977,139188;3346,137091;4331,129934;6917,124751;6301,131785;6917,130579;7286,127697;7410,124504;8518,120432;10242,114263;12335,107970;12492,107793;13443,102787;14798,99209;16399,96247;19600,90077;22186,84525;25880,77368;28589,74283;30806,69964;32653,67250;34623,66263;35115,65522;37086,61574;40903,57131;41007,58988;40728,59768;44720,55651;46690,53059;49276,50592;49499,50840;49399,50715;52601,47507;55802,44545;59250,40843;64053,37265;69224,33440;72316,31278;74396,29368;78090,27147;82031,25049;82552,24780;83893,23460;86094,21841;88511,20607;90220,20212;90527,19990;124020,6416;125263,6146;128699,4936;131070,4457;132306,4447;132763,4319;160838,617;168811,586;177339,740;177497,860;181648,370;185466,987;189283,1727;191252,2176;189160,1604;185342,864;181525,247;18152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F570F9">
      <w:rPr>
        <w:lang w:val="es-ES"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F570F9" w14:paraId="0DFB2E46" w14:textId="77777777" w:rsidTr="00015440">
      <w:trPr>
        <w:jc w:val="right"/>
      </w:trPr>
      <w:tc>
        <w:tcPr>
          <w:tcW w:w="432" w:type="dxa"/>
          <w:vAlign w:val="bottom"/>
        </w:tcPr>
        <w:p w14:paraId="4DB00987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46128BC2" wp14:editId="5088755B">
                <wp:extent cx="137160" cy="137160"/>
                <wp:effectExtent l="0" t="0" r="0" b="0"/>
                <wp:docPr id="26" name="Gráfico 25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756A66EB" w14:textId="474AC2DD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Modulo1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/>
            </w:rPr>
            <w:t>Introducción a Base de Datos</w:t>
          </w:r>
        </w:p>
      </w:tc>
    </w:tr>
    <w:tr w:rsidR="00066754" w:rsidRPr="00F570F9" w14:paraId="24E40090" w14:textId="77777777" w:rsidTr="00015440">
      <w:trPr>
        <w:jc w:val="right"/>
      </w:trPr>
      <w:tc>
        <w:tcPr>
          <w:tcW w:w="432" w:type="dxa"/>
          <w:vAlign w:val="bottom"/>
        </w:tcPr>
        <w:p w14:paraId="782AF24B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1E0B02C5" wp14:editId="277609D2">
                <wp:extent cx="137160" cy="137160"/>
                <wp:effectExtent l="0" t="0" r="0" b="0"/>
                <wp:docPr id="27" name="Gráfico 26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29E104C" w14:textId="3D8DA799" w:rsidR="00066754" w:rsidRPr="00F570F9" w:rsidRDefault="00066754" w:rsidP="00015440">
          <w:pPr>
            <w:pStyle w:val="Encabezado"/>
            <w:rPr>
              <w:lang w:val="es-ES"/>
            </w:rPr>
          </w:pPr>
          <w:r w:rsidRPr="00F570F9">
            <w:rPr>
              <w:lang w:val="es-ES" w:bidi="es-ES"/>
            </w:rPr>
            <w:t xml:space="preserve">Fecha: </w:t>
          </w:r>
          <w:r w:rsidR="002B7D0C">
            <w:rPr>
              <w:lang w:val="es-ES"/>
            </w:rPr>
            <w:t>27/01/2021</w:t>
          </w:r>
        </w:p>
      </w:tc>
    </w:tr>
    <w:tr w:rsidR="00066754" w:rsidRPr="00F570F9" w14:paraId="7BA673F8" w14:textId="77777777" w:rsidTr="00015440">
      <w:trPr>
        <w:jc w:val="right"/>
      </w:trPr>
      <w:tc>
        <w:tcPr>
          <w:tcW w:w="432" w:type="dxa"/>
          <w:vAlign w:val="bottom"/>
        </w:tcPr>
        <w:p w14:paraId="59F65CB1" w14:textId="2BABE663" w:rsidR="00066754" w:rsidRPr="00F570F9" w:rsidRDefault="002B7D0C" w:rsidP="00015440">
          <w:pPr>
            <w:pStyle w:val="Encabezado"/>
            <w:jc w:val="center"/>
            <w:rPr>
              <w:lang w:val="es-ES"/>
            </w:rPr>
          </w:pPr>
          <w:r>
            <w:rPr>
              <w:noProof/>
              <w:lang w:val="es-ES"/>
            </w:rPr>
            <w:drawing>
              <wp:anchor distT="0" distB="0" distL="114300" distR="114300" simplePos="0" relativeHeight="251663360" behindDoc="0" locked="0" layoutInCell="1" allowOverlap="1" wp14:anchorId="4CF6EF6A" wp14:editId="68B7D950">
                <wp:simplePos x="0" y="0"/>
                <wp:positionH relativeFrom="column">
                  <wp:posOffset>-10160</wp:posOffset>
                </wp:positionH>
                <wp:positionV relativeFrom="paragraph">
                  <wp:posOffset>-3810</wp:posOffset>
                </wp:positionV>
                <wp:extent cx="156845" cy="156845"/>
                <wp:effectExtent l="0" t="0" r="0" b="0"/>
                <wp:wrapNone/>
                <wp:docPr id="28" name="Gráfico 28" descr="Perfil de mujer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Gráfico 55" descr="Perfil de mujer con relleno sólido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" cy="15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680" w:type="dxa"/>
          <w:vAlign w:val="bottom"/>
        </w:tcPr>
        <w:p w14:paraId="5B4EDDF9" w14:textId="1AE1BDA0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Autor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 w:bidi="es-ES"/>
            </w:rPr>
            <w:t>Maria Bernabe Reinoza</w:t>
          </w:r>
        </w:p>
      </w:tc>
    </w:tr>
  </w:tbl>
  <w:p w14:paraId="3BBBDB1E" w14:textId="7ABE62D9" w:rsidR="002E4F42" w:rsidRPr="00F570F9" w:rsidRDefault="002E4F42" w:rsidP="00015440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86A4BBD0"/>
    <w:lvl w:ilvl="0">
      <w:start w:val="1"/>
      <w:numFmt w:val="lowerLetter"/>
      <w:pStyle w:val="Listaconnmeros2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6220E0"/>
    <w:multiLevelType w:val="hybridMultilevel"/>
    <w:tmpl w:val="E214A78A"/>
    <w:lvl w:ilvl="0" w:tplc="580A000F">
      <w:start w:val="1"/>
      <w:numFmt w:val="decimal"/>
      <w:lvlText w:val="%1."/>
      <w:lvlJc w:val="left"/>
      <w:pPr>
        <w:ind w:left="1252" w:hanging="360"/>
      </w:pPr>
    </w:lvl>
    <w:lvl w:ilvl="1" w:tplc="580A0019" w:tentative="1">
      <w:start w:val="1"/>
      <w:numFmt w:val="lowerLetter"/>
      <w:lvlText w:val="%2."/>
      <w:lvlJc w:val="left"/>
      <w:pPr>
        <w:ind w:left="1972" w:hanging="360"/>
      </w:pPr>
    </w:lvl>
    <w:lvl w:ilvl="2" w:tplc="580A001B" w:tentative="1">
      <w:start w:val="1"/>
      <w:numFmt w:val="lowerRoman"/>
      <w:lvlText w:val="%3."/>
      <w:lvlJc w:val="right"/>
      <w:pPr>
        <w:ind w:left="2692" w:hanging="180"/>
      </w:pPr>
    </w:lvl>
    <w:lvl w:ilvl="3" w:tplc="580A000F" w:tentative="1">
      <w:start w:val="1"/>
      <w:numFmt w:val="decimal"/>
      <w:lvlText w:val="%4."/>
      <w:lvlJc w:val="left"/>
      <w:pPr>
        <w:ind w:left="3412" w:hanging="360"/>
      </w:pPr>
    </w:lvl>
    <w:lvl w:ilvl="4" w:tplc="580A0019" w:tentative="1">
      <w:start w:val="1"/>
      <w:numFmt w:val="lowerLetter"/>
      <w:lvlText w:val="%5."/>
      <w:lvlJc w:val="left"/>
      <w:pPr>
        <w:ind w:left="4132" w:hanging="360"/>
      </w:pPr>
    </w:lvl>
    <w:lvl w:ilvl="5" w:tplc="580A001B" w:tentative="1">
      <w:start w:val="1"/>
      <w:numFmt w:val="lowerRoman"/>
      <w:lvlText w:val="%6."/>
      <w:lvlJc w:val="right"/>
      <w:pPr>
        <w:ind w:left="4852" w:hanging="180"/>
      </w:pPr>
    </w:lvl>
    <w:lvl w:ilvl="6" w:tplc="580A000F" w:tentative="1">
      <w:start w:val="1"/>
      <w:numFmt w:val="decimal"/>
      <w:lvlText w:val="%7."/>
      <w:lvlJc w:val="left"/>
      <w:pPr>
        <w:ind w:left="5572" w:hanging="360"/>
      </w:pPr>
    </w:lvl>
    <w:lvl w:ilvl="7" w:tplc="580A0019" w:tentative="1">
      <w:start w:val="1"/>
      <w:numFmt w:val="lowerLetter"/>
      <w:lvlText w:val="%8."/>
      <w:lvlJc w:val="left"/>
      <w:pPr>
        <w:ind w:left="6292" w:hanging="360"/>
      </w:pPr>
    </w:lvl>
    <w:lvl w:ilvl="8" w:tplc="580A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12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3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29D4D73"/>
    <w:multiLevelType w:val="hybridMultilevel"/>
    <w:tmpl w:val="D0446D3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6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B165947"/>
    <w:multiLevelType w:val="hybridMultilevel"/>
    <w:tmpl w:val="70062CC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BAE47B3"/>
    <w:multiLevelType w:val="hybridMultilevel"/>
    <w:tmpl w:val="BC38584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0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56772"/>
    <w:multiLevelType w:val="multilevel"/>
    <w:tmpl w:val="92CE4C72"/>
    <w:lvl w:ilvl="0">
      <w:start w:val="1"/>
      <w:numFmt w:val="upperRoman"/>
      <w:pStyle w:val="Listaconnmeros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decimal"/>
      <w:pStyle w:val="Listaconnmeros2"/>
      <w:lvlText w:val="%2."/>
      <w:lvlJc w:val="left"/>
      <w:rPr>
        <w:rFonts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2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9"/>
  </w:num>
  <w:num w:numId="2">
    <w:abstractNumId w:val="22"/>
  </w:num>
  <w:num w:numId="3">
    <w:abstractNumId w:val="23"/>
  </w:num>
  <w:num w:numId="4">
    <w:abstractNumId w:val="13"/>
  </w:num>
  <w:num w:numId="5">
    <w:abstractNumId w:val="4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1"/>
  </w:num>
  <w:num w:numId="18">
    <w:abstractNumId w:val="19"/>
  </w:num>
  <w:num w:numId="19">
    <w:abstractNumId w:val="18"/>
  </w:num>
  <w:num w:numId="20">
    <w:abstractNumId w:val="16"/>
  </w:num>
  <w:num w:numId="21">
    <w:abstractNumId w:val="25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6"/>
  </w:num>
  <w:num w:numId="26">
    <w:abstractNumId w:val="12"/>
  </w:num>
  <w:num w:numId="27">
    <w:abstractNumId w:val="26"/>
  </w:num>
  <w:num w:numId="28">
    <w:abstractNumId w:val="12"/>
  </w:num>
  <w:num w:numId="29">
    <w:abstractNumId w:val="35"/>
  </w:num>
  <w:num w:numId="30">
    <w:abstractNumId w:val="27"/>
  </w:num>
  <w:num w:numId="31">
    <w:abstractNumId w:val="42"/>
  </w:num>
  <w:num w:numId="32">
    <w:abstractNumId w:val="37"/>
  </w:num>
  <w:num w:numId="33">
    <w:abstractNumId w:val="20"/>
  </w:num>
  <w:num w:numId="34">
    <w:abstractNumId w:val="30"/>
  </w:num>
  <w:num w:numId="35">
    <w:abstractNumId w:val="10"/>
  </w:num>
  <w:num w:numId="36">
    <w:abstractNumId w:val="31"/>
  </w:num>
  <w:num w:numId="37">
    <w:abstractNumId w:val="34"/>
  </w:num>
  <w:num w:numId="38">
    <w:abstractNumId w:val="28"/>
  </w:num>
  <w:num w:numId="39">
    <w:abstractNumId w:val="41"/>
  </w:num>
  <w:num w:numId="40">
    <w:abstractNumId w:val="32"/>
  </w:num>
  <w:num w:numId="41">
    <w:abstractNumId w:val="24"/>
  </w:num>
  <w:num w:numId="42">
    <w:abstractNumId w:val="33"/>
  </w:num>
  <w:num w:numId="43">
    <w:abstractNumId w:val="38"/>
  </w:num>
  <w:num w:numId="44">
    <w:abstractNumId w:val="15"/>
  </w:num>
  <w:num w:numId="45">
    <w:abstractNumId w:val="29"/>
  </w:num>
  <w:num w:numId="46">
    <w:abstractNumId w:val="1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46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96EDE"/>
    <w:rsid w:val="000B73A9"/>
    <w:rsid w:val="000D445D"/>
    <w:rsid w:val="000D479D"/>
    <w:rsid w:val="000D6CB2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A7652"/>
    <w:rsid w:val="001C329C"/>
    <w:rsid w:val="001C6085"/>
    <w:rsid w:val="001E286F"/>
    <w:rsid w:val="001E2F8A"/>
    <w:rsid w:val="001E7D29"/>
    <w:rsid w:val="00211FBF"/>
    <w:rsid w:val="00221CD5"/>
    <w:rsid w:val="002404F5"/>
    <w:rsid w:val="00270D66"/>
    <w:rsid w:val="00275260"/>
    <w:rsid w:val="00276FA1"/>
    <w:rsid w:val="00285B87"/>
    <w:rsid w:val="00286C46"/>
    <w:rsid w:val="00291B4A"/>
    <w:rsid w:val="002B73B2"/>
    <w:rsid w:val="002B7D0C"/>
    <w:rsid w:val="002C3D7E"/>
    <w:rsid w:val="002D67CB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B1B30"/>
    <w:rsid w:val="003D7EC2"/>
    <w:rsid w:val="003E5EB5"/>
    <w:rsid w:val="00410612"/>
    <w:rsid w:val="00411F8B"/>
    <w:rsid w:val="004203B0"/>
    <w:rsid w:val="004230D9"/>
    <w:rsid w:val="00450670"/>
    <w:rsid w:val="004506B4"/>
    <w:rsid w:val="004724BD"/>
    <w:rsid w:val="00477352"/>
    <w:rsid w:val="0048124E"/>
    <w:rsid w:val="00491C23"/>
    <w:rsid w:val="004B5C09"/>
    <w:rsid w:val="004D13A2"/>
    <w:rsid w:val="004E227E"/>
    <w:rsid w:val="004F6E40"/>
    <w:rsid w:val="00500DD1"/>
    <w:rsid w:val="00503A78"/>
    <w:rsid w:val="00521AE3"/>
    <w:rsid w:val="00535B54"/>
    <w:rsid w:val="00554276"/>
    <w:rsid w:val="00564D17"/>
    <w:rsid w:val="00570173"/>
    <w:rsid w:val="005747B9"/>
    <w:rsid w:val="005C5A4E"/>
    <w:rsid w:val="005D3902"/>
    <w:rsid w:val="005E0ED9"/>
    <w:rsid w:val="00616B41"/>
    <w:rsid w:val="00620AE8"/>
    <w:rsid w:val="0064628C"/>
    <w:rsid w:val="0065214E"/>
    <w:rsid w:val="00655EE2"/>
    <w:rsid w:val="00663E0F"/>
    <w:rsid w:val="0066434D"/>
    <w:rsid w:val="006771EF"/>
    <w:rsid w:val="00680296"/>
    <w:rsid w:val="006853BC"/>
    <w:rsid w:val="00686E45"/>
    <w:rsid w:val="00687389"/>
    <w:rsid w:val="006928C1"/>
    <w:rsid w:val="006A3ACC"/>
    <w:rsid w:val="006C388A"/>
    <w:rsid w:val="006D5463"/>
    <w:rsid w:val="006E015E"/>
    <w:rsid w:val="006E291F"/>
    <w:rsid w:val="006E40CC"/>
    <w:rsid w:val="006E5B36"/>
    <w:rsid w:val="006F03D4"/>
    <w:rsid w:val="00700B1F"/>
    <w:rsid w:val="00720D62"/>
    <w:rsid w:val="007257E9"/>
    <w:rsid w:val="00740105"/>
    <w:rsid w:val="00744B1E"/>
    <w:rsid w:val="00756D9C"/>
    <w:rsid w:val="007619BD"/>
    <w:rsid w:val="00771C24"/>
    <w:rsid w:val="00781863"/>
    <w:rsid w:val="0078682F"/>
    <w:rsid w:val="00792701"/>
    <w:rsid w:val="007A2ECB"/>
    <w:rsid w:val="007B2549"/>
    <w:rsid w:val="007D5836"/>
    <w:rsid w:val="007E16DE"/>
    <w:rsid w:val="007F34A4"/>
    <w:rsid w:val="008064BE"/>
    <w:rsid w:val="00815563"/>
    <w:rsid w:val="008240DA"/>
    <w:rsid w:val="008429E5"/>
    <w:rsid w:val="00863E6E"/>
    <w:rsid w:val="00867EA4"/>
    <w:rsid w:val="00880C14"/>
    <w:rsid w:val="00897D88"/>
    <w:rsid w:val="008A0319"/>
    <w:rsid w:val="008C00D6"/>
    <w:rsid w:val="008C7664"/>
    <w:rsid w:val="008D2AE2"/>
    <w:rsid w:val="008D43E9"/>
    <w:rsid w:val="008E3C0E"/>
    <w:rsid w:val="008E421A"/>
    <w:rsid w:val="008E476B"/>
    <w:rsid w:val="008E501C"/>
    <w:rsid w:val="008F0F63"/>
    <w:rsid w:val="008F7D34"/>
    <w:rsid w:val="00901156"/>
    <w:rsid w:val="00927C63"/>
    <w:rsid w:val="00932F50"/>
    <w:rsid w:val="0094637B"/>
    <w:rsid w:val="00955A78"/>
    <w:rsid w:val="00962678"/>
    <w:rsid w:val="00963221"/>
    <w:rsid w:val="009921B8"/>
    <w:rsid w:val="00994AB4"/>
    <w:rsid w:val="009A6621"/>
    <w:rsid w:val="009B6FF2"/>
    <w:rsid w:val="009D4984"/>
    <w:rsid w:val="009D6901"/>
    <w:rsid w:val="009F4E19"/>
    <w:rsid w:val="00A07662"/>
    <w:rsid w:val="00A16EFC"/>
    <w:rsid w:val="00A21B71"/>
    <w:rsid w:val="00A25111"/>
    <w:rsid w:val="00A3439E"/>
    <w:rsid w:val="00A37F9E"/>
    <w:rsid w:val="00A40085"/>
    <w:rsid w:val="00A47DF6"/>
    <w:rsid w:val="00A5135F"/>
    <w:rsid w:val="00A60E11"/>
    <w:rsid w:val="00A63D35"/>
    <w:rsid w:val="00A9231C"/>
    <w:rsid w:val="00A943C9"/>
    <w:rsid w:val="00AA2532"/>
    <w:rsid w:val="00AB31F6"/>
    <w:rsid w:val="00AD7709"/>
    <w:rsid w:val="00AE1F88"/>
    <w:rsid w:val="00AE361F"/>
    <w:rsid w:val="00AE5370"/>
    <w:rsid w:val="00B247A9"/>
    <w:rsid w:val="00B30368"/>
    <w:rsid w:val="00B435B5"/>
    <w:rsid w:val="00B45BF9"/>
    <w:rsid w:val="00B565D8"/>
    <w:rsid w:val="00B5779A"/>
    <w:rsid w:val="00B63E8A"/>
    <w:rsid w:val="00B64D24"/>
    <w:rsid w:val="00B7147D"/>
    <w:rsid w:val="00B75CFC"/>
    <w:rsid w:val="00B76AB4"/>
    <w:rsid w:val="00B853F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359B"/>
    <w:rsid w:val="00CD4CE6"/>
    <w:rsid w:val="00CE5A5C"/>
    <w:rsid w:val="00D2343F"/>
    <w:rsid w:val="00D24EDC"/>
    <w:rsid w:val="00D31AB7"/>
    <w:rsid w:val="00D50447"/>
    <w:rsid w:val="00D50D23"/>
    <w:rsid w:val="00D512BB"/>
    <w:rsid w:val="00D53571"/>
    <w:rsid w:val="00D56563"/>
    <w:rsid w:val="00D63E53"/>
    <w:rsid w:val="00D914F0"/>
    <w:rsid w:val="00DA3B1A"/>
    <w:rsid w:val="00DC6078"/>
    <w:rsid w:val="00DC79AD"/>
    <w:rsid w:val="00DD2075"/>
    <w:rsid w:val="00DE01D4"/>
    <w:rsid w:val="00DF2868"/>
    <w:rsid w:val="00DF7B22"/>
    <w:rsid w:val="00E171E9"/>
    <w:rsid w:val="00E33803"/>
    <w:rsid w:val="00E45B71"/>
    <w:rsid w:val="00E557A0"/>
    <w:rsid w:val="00E67AFA"/>
    <w:rsid w:val="00E70676"/>
    <w:rsid w:val="00EB2F86"/>
    <w:rsid w:val="00EF6435"/>
    <w:rsid w:val="00F10F6B"/>
    <w:rsid w:val="00F21FE4"/>
    <w:rsid w:val="00F23697"/>
    <w:rsid w:val="00F36BB7"/>
    <w:rsid w:val="00F3716A"/>
    <w:rsid w:val="00F570F9"/>
    <w:rsid w:val="00F66B0D"/>
    <w:rsid w:val="00F75C79"/>
    <w:rsid w:val="00F81AD0"/>
    <w:rsid w:val="00F87EAA"/>
    <w:rsid w:val="00F92B25"/>
    <w:rsid w:val="00FA7DB4"/>
    <w:rsid w:val="00FB3809"/>
    <w:rsid w:val="00FC013E"/>
    <w:rsid w:val="00FD5E11"/>
    <w:rsid w:val="00FD6CAB"/>
    <w:rsid w:val="00FE6B6C"/>
    <w:rsid w:val="00FF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A4BC7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6DE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A943C9"/>
    <w:pPr>
      <w:keepNext/>
      <w:spacing w:after="60"/>
      <w:ind w:left="0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A943C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A943C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12"/>
    <w:qFormat/>
    <w:rsid w:val="00A943C9"/>
    <w:pPr>
      <w:numPr>
        <w:numId w:val="40"/>
      </w:numPr>
    </w:pPr>
    <w:rPr>
      <w:b/>
    </w:rPr>
  </w:style>
  <w:style w:type="character" w:styleId="Textodelmarcadordeposicin">
    <w:name w:val="Placeholder Text"/>
    <w:basedOn w:val="Fuentedeprrafopredeter"/>
    <w:uiPriority w:val="99"/>
    <w:semiHidden/>
    <w:rsid w:val="00A943C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A943C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43C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3C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A943C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43C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A943C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43C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43C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43C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43C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43C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A943C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A943C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A943C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A943C9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A943C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A943C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A943C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A943C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A943C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A943C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A943C9"/>
    <w:rPr>
      <w:rFonts w:ascii="Calibri" w:hAnsi="Calibri" w:cs="Calibri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A943C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A943C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A943C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unhideWhenUsed/>
    <w:qFormat/>
    <w:rsid w:val="00A943C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943C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A943C9"/>
  </w:style>
  <w:style w:type="paragraph" w:styleId="TDC1">
    <w:name w:val="toc 1"/>
    <w:basedOn w:val="Normal"/>
    <w:next w:val="Normal"/>
    <w:autoRedefine/>
    <w:uiPriority w:val="39"/>
    <w:semiHidden/>
    <w:unhideWhenUsed/>
    <w:rsid w:val="00A943C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943C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A943C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A943C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943C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943C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943C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943C9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943C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943C9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943C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943C9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3C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3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3C9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943C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943C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943C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A943C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3C9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43C9"/>
    <w:rPr>
      <w:rFonts w:ascii="Calibri" w:hAnsi="Calibri" w:cs="Calibri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A943C9"/>
    <w:pPr>
      <w:spacing w:after="0" w:line="240" w:lineRule="auto"/>
      <w:ind w:left="0"/>
    </w:pPr>
    <w:rPr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A943C9"/>
    <w:rPr>
      <w:rFonts w:ascii="Calibri" w:hAnsi="Calibri"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A943C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943C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943C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A943C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943C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943C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943C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943C9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943C9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943C9"/>
  </w:style>
  <w:style w:type="character" w:customStyle="1" w:styleId="SaludoCar">
    <w:name w:val="Saludo Car"/>
    <w:basedOn w:val="Fuentedeprrafopredeter"/>
    <w:link w:val="Saludo"/>
    <w:uiPriority w:val="99"/>
    <w:semiHidden/>
    <w:rsid w:val="00A943C9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A943C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943C9"/>
    <w:rPr>
      <w:rFonts w:ascii="Calibri" w:hAnsi="Calibri" w:cs="Calibri"/>
    </w:rPr>
  </w:style>
  <w:style w:type="character" w:styleId="Hipervnculointeligente">
    <w:name w:val="Smart 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12"/>
    <w:unhideWhenUsed/>
    <w:qFormat/>
    <w:rsid w:val="00A943C9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A943C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A943C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A943C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943C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943C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943C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943C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943C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943C9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A943C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943C9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943C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943C9"/>
    <w:rPr>
      <w:rFonts w:ascii="Calibri" w:hAnsi="Calibri" w:cs="Calibri"/>
    </w:rPr>
  </w:style>
  <w:style w:type="table" w:styleId="Tablaconcuadrcula1clara">
    <w:name w:val="Grid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A943C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94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A943C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943C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943C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943C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943C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A943C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A943C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943C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943C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943C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943C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943C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943C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943C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943C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943C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943C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A943C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A943C9"/>
  </w:style>
  <w:style w:type="paragraph" w:styleId="Sangranormal">
    <w:name w:val="Normal Indent"/>
    <w:basedOn w:val="Normal"/>
    <w:uiPriority w:val="99"/>
    <w:semiHidden/>
    <w:unhideWhenUsed/>
    <w:rsid w:val="00A943C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A943C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943C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943C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943C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943C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943C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943C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943C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943C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943C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943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943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A94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A943C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A943C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943C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943C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A943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943C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943C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943C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943C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943C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943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943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94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943C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943C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943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943C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A943C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943C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943C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943C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943C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943C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943C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A943C9"/>
    <w:rPr>
      <w:rFonts w:ascii="Calibri" w:hAnsi="Calibri" w:cs="Calibri"/>
    </w:rPr>
  </w:style>
  <w:style w:type="paragraph" w:customStyle="1" w:styleId="Asistentes">
    <w:name w:val="Asistentes"/>
    <w:basedOn w:val="Normal"/>
    <w:qFormat/>
    <w:rsid w:val="00A943C9"/>
    <w:pPr>
      <w:spacing w:after="480" w:line="274" w:lineRule="auto"/>
      <w:jc w:val="center"/>
    </w:pPr>
    <w:rPr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6" Type="http://schemas.openxmlformats.org/officeDocument/2006/relationships/image" Target="media/image32.svg"/><Relationship Id="rId5" Type="http://schemas.openxmlformats.org/officeDocument/2006/relationships/image" Target="media/image31.png"/><Relationship Id="rId4" Type="http://schemas.openxmlformats.org/officeDocument/2006/relationships/image" Target="media/image30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lad\AppData\Roaming\Microsoft\Templates\Agenda%20de%20conjunto%20rosa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BDF3C-0A9C-4B2E-A369-07DB39934A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B5A02B-25E0-4208-A1AB-FAC719628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EF0CB2-6D57-4381-9CDA-324CB60EC12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CF427B61-6B0F-4E3D-827D-46DCAB57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de conjunto rosa.dotx</Template>
  <TotalTime>0</TotalTime>
  <Pages>1</Pages>
  <Words>1063</Words>
  <Characters>5852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2022-01-27T15:37:00Z</dcterms:created>
  <dcterms:modified xsi:type="dcterms:W3CDTF">2022-01-28T03:07:00Z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